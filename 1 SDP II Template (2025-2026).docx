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C840" w14:textId="77777777" w:rsidR="00EF4003" w:rsidRPr="00EF4003" w:rsidRDefault="00AD2988" w:rsidP="00EF4003">
      <w:pPr>
        <w:tabs>
          <w:tab w:val="clear" w:pos="8640"/>
        </w:tabs>
        <w:spacing w:after="200" w:line="276" w:lineRule="auto"/>
        <w:jc w:val="center"/>
        <w:rPr>
          <w:rFonts w:ascii="Calibri" w:eastAsia="Calibri" w:hAnsi="Calibri" w:cs="Arial"/>
          <w:spacing w:val="0"/>
          <w:sz w:val="22"/>
          <w:szCs w:val="22"/>
        </w:rPr>
      </w:pPr>
      <w:r>
        <w:rPr>
          <w:rFonts w:ascii="Calibri" w:eastAsia="Calibri" w:hAnsi="Calibri" w:cs="Arial"/>
          <w:noProof/>
          <w:spacing w:val="0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266455C" wp14:editId="787F929D">
            <wp:simplePos x="0" y="0"/>
            <wp:positionH relativeFrom="column">
              <wp:posOffset>1971675</wp:posOffset>
            </wp:positionH>
            <wp:positionV relativeFrom="paragraph">
              <wp:posOffset>0</wp:posOffset>
            </wp:positionV>
            <wp:extent cx="990600" cy="990600"/>
            <wp:effectExtent l="0" t="0" r="0" b="0"/>
            <wp:wrapTight wrapText="bothSides">
              <wp:wrapPolygon edited="0">
                <wp:start x="0" y="0"/>
                <wp:lineTo x="0" y="21185"/>
                <wp:lineTo x="21185" y="21185"/>
                <wp:lineTo x="2118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6708C2" w14:textId="77777777" w:rsidR="00AD2988" w:rsidRDefault="00AD2988" w:rsidP="00EF4003">
      <w:pPr>
        <w:tabs>
          <w:tab w:val="clear" w:pos="8640"/>
        </w:tabs>
        <w:spacing w:after="200" w:line="276" w:lineRule="auto"/>
        <w:jc w:val="center"/>
        <w:rPr>
          <w:rFonts w:ascii="Times New Roman" w:eastAsia="Calibri" w:hAnsi="Times New Roman"/>
          <w:b/>
          <w:bCs/>
          <w:smallCaps/>
          <w:spacing w:val="0"/>
          <w:sz w:val="36"/>
          <w:szCs w:val="36"/>
        </w:rPr>
      </w:pPr>
    </w:p>
    <w:p w14:paraId="44C7B538" w14:textId="77777777" w:rsidR="00AD2988" w:rsidRDefault="00AD2988" w:rsidP="00EF4003">
      <w:pPr>
        <w:tabs>
          <w:tab w:val="clear" w:pos="8640"/>
        </w:tabs>
        <w:spacing w:after="200" w:line="276" w:lineRule="auto"/>
        <w:jc w:val="center"/>
        <w:rPr>
          <w:rFonts w:ascii="Times New Roman" w:eastAsia="Calibri" w:hAnsi="Times New Roman"/>
          <w:b/>
          <w:bCs/>
          <w:smallCaps/>
          <w:spacing w:val="0"/>
          <w:sz w:val="36"/>
          <w:szCs w:val="36"/>
        </w:rPr>
      </w:pPr>
    </w:p>
    <w:p w14:paraId="3C800EC5" w14:textId="77777777" w:rsidR="00EF4003" w:rsidRPr="00EF4003" w:rsidRDefault="00EF4003" w:rsidP="00EF4003">
      <w:pPr>
        <w:tabs>
          <w:tab w:val="clear" w:pos="8640"/>
        </w:tabs>
        <w:spacing w:after="200" w:line="276" w:lineRule="auto"/>
        <w:jc w:val="center"/>
        <w:rPr>
          <w:rFonts w:ascii="Times New Roman" w:eastAsia="Calibri" w:hAnsi="Times New Roman"/>
          <w:b/>
          <w:bCs/>
          <w:smallCaps/>
          <w:spacing w:val="0"/>
          <w:sz w:val="36"/>
          <w:szCs w:val="36"/>
        </w:rPr>
      </w:pPr>
      <w:r w:rsidRPr="00EF4003">
        <w:rPr>
          <w:rFonts w:ascii="Times New Roman" w:eastAsia="Calibri" w:hAnsi="Times New Roman"/>
          <w:b/>
          <w:bCs/>
          <w:smallCaps/>
          <w:spacing w:val="0"/>
          <w:sz w:val="36"/>
          <w:szCs w:val="36"/>
        </w:rPr>
        <w:t>THE HASHEMITE UNIVERSITY</w:t>
      </w:r>
    </w:p>
    <w:p w14:paraId="17C364D9" w14:textId="77777777" w:rsidR="00EF4003" w:rsidRPr="00EF4003" w:rsidRDefault="00EF4003" w:rsidP="00EF4003">
      <w:pPr>
        <w:tabs>
          <w:tab w:val="clear" w:pos="8640"/>
        </w:tabs>
        <w:spacing w:after="200" w:line="276" w:lineRule="auto"/>
        <w:jc w:val="center"/>
        <w:rPr>
          <w:rFonts w:ascii="Times New Roman" w:eastAsia="Calibri" w:hAnsi="Times New Roman"/>
          <w:b/>
          <w:bCs/>
          <w:smallCaps/>
          <w:spacing w:val="0"/>
          <w:sz w:val="36"/>
          <w:szCs w:val="36"/>
        </w:rPr>
      </w:pPr>
      <w:r w:rsidRPr="00EF4003">
        <w:rPr>
          <w:rFonts w:ascii="Times New Roman" w:eastAsia="Calibri" w:hAnsi="Times New Roman"/>
          <w:b/>
          <w:bCs/>
          <w:smallCaps/>
          <w:spacing w:val="0"/>
          <w:sz w:val="36"/>
          <w:szCs w:val="36"/>
        </w:rPr>
        <w:t>Faculty of Engineering</w:t>
      </w:r>
    </w:p>
    <w:p w14:paraId="3E00A509" w14:textId="77777777" w:rsidR="00EF4003" w:rsidRPr="00EF4003" w:rsidRDefault="00D91C87" w:rsidP="00EF4003">
      <w:pPr>
        <w:tabs>
          <w:tab w:val="clear" w:pos="8640"/>
        </w:tabs>
        <w:spacing w:after="200" w:line="276" w:lineRule="auto"/>
        <w:jc w:val="center"/>
        <w:rPr>
          <w:rFonts w:ascii="Times New Roman" w:eastAsia="Calibri" w:hAnsi="Times New Roman"/>
          <w:b/>
          <w:bCs/>
          <w:smallCaps/>
          <w:spacing w:val="0"/>
          <w:sz w:val="36"/>
          <w:szCs w:val="36"/>
        </w:rPr>
      </w:pPr>
      <w:r>
        <w:rPr>
          <w:rFonts w:ascii="Times New Roman" w:eastAsia="Calibri" w:hAnsi="Times New Roman"/>
          <w:b/>
          <w:bCs/>
          <w:smallCaps/>
          <w:spacing w:val="0"/>
          <w:sz w:val="36"/>
          <w:szCs w:val="36"/>
        </w:rPr>
        <w:t>Computer</w:t>
      </w:r>
      <w:r w:rsidR="00EF4003" w:rsidRPr="00EF4003">
        <w:rPr>
          <w:rFonts w:ascii="Times New Roman" w:eastAsia="Calibri" w:hAnsi="Times New Roman"/>
          <w:b/>
          <w:bCs/>
          <w:smallCaps/>
          <w:spacing w:val="0"/>
          <w:sz w:val="36"/>
          <w:szCs w:val="36"/>
        </w:rPr>
        <w:t xml:space="preserve"> Engineering Department</w:t>
      </w:r>
    </w:p>
    <w:p w14:paraId="39C819B2" w14:textId="77777777" w:rsidR="006F278B" w:rsidRPr="006F278B" w:rsidRDefault="006F278B" w:rsidP="006F278B">
      <w:pPr>
        <w:tabs>
          <w:tab w:val="clear" w:pos="8640"/>
        </w:tabs>
        <w:spacing w:line="276" w:lineRule="auto"/>
        <w:jc w:val="center"/>
        <w:rPr>
          <w:rFonts w:ascii="Times New Roman" w:eastAsia="Calibri" w:hAnsi="Times New Roman"/>
          <w:b/>
          <w:bCs/>
          <w:spacing w:val="0"/>
          <w:sz w:val="32"/>
          <w:szCs w:val="32"/>
        </w:rPr>
      </w:pPr>
      <w:bookmarkStart w:id="0" w:name="_Toc373151653"/>
      <w:r w:rsidRPr="006F278B">
        <w:rPr>
          <w:rFonts w:ascii="Times New Roman" w:eastAsia="Calibri" w:hAnsi="Times New Roman"/>
          <w:b/>
          <w:bCs/>
          <w:spacing w:val="0"/>
          <w:sz w:val="32"/>
          <w:szCs w:val="32"/>
        </w:rPr>
        <w:t xml:space="preserve">SENIOR DESIGN </w:t>
      </w:r>
      <w:bookmarkEnd w:id="0"/>
      <w:r w:rsidRPr="006F278B">
        <w:rPr>
          <w:rFonts w:ascii="Times New Roman" w:eastAsia="Calibri" w:hAnsi="Times New Roman"/>
          <w:b/>
          <w:bCs/>
          <w:spacing w:val="0"/>
          <w:sz w:val="32"/>
          <w:szCs w:val="32"/>
        </w:rPr>
        <w:t>PROJECT-(I</w:t>
      </w:r>
      <w:r w:rsidR="00AE7259">
        <w:rPr>
          <w:rFonts w:ascii="Times New Roman" w:eastAsia="Calibri" w:hAnsi="Times New Roman"/>
          <w:b/>
          <w:bCs/>
          <w:spacing w:val="0"/>
          <w:sz w:val="32"/>
          <w:szCs w:val="32"/>
        </w:rPr>
        <w:t>I</w:t>
      </w:r>
      <w:r w:rsidRPr="006F278B">
        <w:rPr>
          <w:rFonts w:ascii="Times New Roman" w:eastAsia="Calibri" w:hAnsi="Times New Roman"/>
          <w:b/>
          <w:bCs/>
          <w:spacing w:val="0"/>
          <w:sz w:val="32"/>
          <w:szCs w:val="32"/>
        </w:rPr>
        <w:t>)</w:t>
      </w:r>
    </w:p>
    <w:p w14:paraId="4C8E89D2" w14:textId="77777777" w:rsidR="00E52496" w:rsidRPr="00F64FDB" w:rsidRDefault="00E52496" w:rsidP="006F278B">
      <w:pPr>
        <w:tabs>
          <w:tab w:val="clear" w:pos="8640"/>
        </w:tabs>
        <w:spacing w:after="200" w:line="276" w:lineRule="auto"/>
        <w:jc w:val="center"/>
        <w:rPr>
          <w:rFonts w:ascii="Calibri" w:eastAsia="Calibri" w:hAnsi="Calibri" w:cs="Arial"/>
          <w:spacing w:val="0"/>
          <w:sz w:val="16"/>
          <w:szCs w:val="16"/>
        </w:rPr>
      </w:pPr>
    </w:p>
    <w:p w14:paraId="134A140F" w14:textId="77777777" w:rsidR="006F278B" w:rsidRPr="006F278B" w:rsidRDefault="006F278B" w:rsidP="006F278B">
      <w:pPr>
        <w:tabs>
          <w:tab w:val="clear" w:pos="8640"/>
        </w:tabs>
        <w:spacing w:line="276" w:lineRule="auto"/>
        <w:jc w:val="center"/>
        <w:rPr>
          <w:rFonts w:ascii="Times New Roman" w:eastAsia="Calibri" w:hAnsi="Times New Roman"/>
          <w:b/>
          <w:bCs/>
          <w:spacing w:val="0"/>
          <w:sz w:val="32"/>
          <w:szCs w:val="32"/>
        </w:rPr>
      </w:pPr>
      <w:bookmarkStart w:id="1" w:name="_Toc373151655"/>
      <w:r w:rsidRPr="006F278B">
        <w:rPr>
          <w:rFonts w:ascii="Times New Roman" w:eastAsia="Calibri" w:hAnsi="Times New Roman"/>
          <w:b/>
          <w:bCs/>
          <w:spacing w:val="0"/>
          <w:sz w:val="32"/>
          <w:szCs w:val="32"/>
        </w:rPr>
        <w:t>Insert SDP Title Here</w:t>
      </w:r>
      <w:bookmarkEnd w:id="1"/>
    </w:p>
    <w:p w14:paraId="1BF043F7" w14:textId="77777777" w:rsidR="006F278B" w:rsidRPr="00F64FDB" w:rsidRDefault="006F278B" w:rsidP="006F278B">
      <w:pPr>
        <w:tabs>
          <w:tab w:val="clear" w:pos="8640"/>
        </w:tabs>
        <w:spacing w:after="200" w:line="276" w:lineRule="auto"/>
        <w:jc w:val="left"/>
        <w:rPr>
          <w:rFonts w:ascii="Calibri" w:eastAsia="Calibri" w:hAnsi="Calibri" w:cs="Arial"/>
          <w:spacing w:val="0"/>
          <w:sz w:val="16"/>
          <w:szCs w:val="16"/>
        </w:rPr>
      </w:pPr>
    </w:p>
    <w:p w14:paraId="6B6C1D44" w14:textId="77777777" w:rsidR="006F278B" w:rsidRDefault="006F278B" w:rsidP="006F278B">
      <w:pPr>
        <w:tabs>
          <w:tab w:val="clear" w:pos="8640"/>
        </w:tabs>
        <w:spacing w:line="276" w:lineRule="auto"/>
        <w:jc w:val="center"/>
        <w:rPr>
          <w:rFonts w:ascii="Times New Roman" w:eastAsia="Calibri" w:hAnsi="Times New Roman"/>
          <w:b/>
          <w:bCs/>
          <w:spacing w:val="0"/>
          <w:szCs w:val="24"/>
        </w:rPr>
      </w:pPr>
      <w:bookmarkStart w:id="2" w:name="_Toc373151656"/>
      <w:r w:rsidRPr="006F278B">
        <w:rPr>
          <w:rFonts w:ascii="Times New Roman" w:eastAsia="Calibri" w:hAnsi="Times New Roman"/>
          <w:b/>
          <w:bCs/>
          <w:spacing w:val="0"/>
          <w:szCs w:val="24"/>
        </w:rPr>
        <w:t>STUDENTS</w:t>
      </w:r>
      <w:bookmarkEnd w:id="2"/>
    </w:p>
    <w:p w14:paraId="2DAB9EEF" w14:textId="77777777" w:rsidR="00E52496" w:rsidRPr="006F278B" w:rsidRDefault="00E52496" w:rsidP="006F278B">
      <w:pPr>
        <w:tabs>
          <w:tab w:val="clear" w:pos="8640"/>
        </w:tabs>
        <w:spacing w:line="276" w:lineRule="auto"/>
        <w:jc w:val="center"/>
        <w:rPr>
          <w:rFonts w:ascii="Times New Roman" w:eastAsia="Calibri" w:hAnsi="Times New Roman"/>
          <w:b/>
          <w:bCs/>
          <w:spacing w:val="0"/>
          <w:szCs w:val="24"/>
        </w:rPr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53"/>
        <w:gridCol w:w="5687"/>
      </w:tblGrid>
      <w:tr w:rsidR="00F56793" w:rsidRPr="00F64FDB" w14:paraId="56F06542" w14:textId="77777777" w:rsidTr="15BE8562">
        <w:trPr>
          <w:trHeight w:val="1485"/>
          <w:jc w:val="center"/>
        </w:trPr>
        <w:tc>
          <w:tcPr>
            <w:tcW w:w="1785" w:type="dxa"/>
            <w:tcBorders>
              <w:top w:val="nil"/>
            </w:tcBorders>
          </w:tcPr>
          <w:p w14:paraId="54FFA049" w14:textId="4D6B4EFB" w:rsidR="35240BC0" w:rsidRDefault="35240BC0" w:rsidP="51452AA9">
            <w:pPr>
              <w:tabs>
                <w:tab w:val="clear" w:pos="8640"/>
              </w:tabs>
              <w:spacing w:line="259" w:lineRule="auto"/>
              <w:jc w:val="left"/>
            </w:pPr>
            <w:r w:rsidRPr="15BE8562">
              <w:rPr>
                <w:rFonts w:ascii="Times New Roman" w:eastAsia="Calibri" w:hAnsi="Times New Roman"/>
              </w:rPr>
              <w:t>Student ID</w:t>
            </w:r>
          </w:p>
          <w:p w14:paraId="22FFC344" w14:textId="77777777" w:rsidR="006F278B" w:rsidRPr="006F278B" w:rsidRDefault="006F278B" w:rsidP="00CB2397">
            <w:pPr>
              <w:tabs>
                <w:tab w:val="clear" w:pos="8640"/>
              </w:tabs>
              <w:jc w:val="left"/>
              <w:rPr>
                <w:rFonts w:ascii="Times New Roman" w:eastAsia="Calibri" w:hAnsi="Times New Roman"/>
                <w:spacing w:val="0"/>
                <w:szCs w:val="24"/>
              </w:rPr>
            </w:pPr>
            <w:r w:rsidRPr="006F278B">
              <w:rPr>
                <w:rFonts w:ascii="Times New Roman" w:eastAsia="Calibri" w:hAnsi="Times New Roman"/>
                <w:spacing w:val="0"/>
                <w:szCs w:val="24"/>
              </w:rPr>
              <w:t>Student ID</w:t>
            </w:r>
          </w:p>
          <w:p w14:paraId="48F2BE07" w14:textId="77777777" w:rsidR="006F278B" w:rsidRPr="006F278B" w:rsidRDefault="006F278B" w:rsidP="00CB2397">
            <w:pPr>
              <w:tabs>
                <w:tab w:val="clear" w:pos="8640"/>
              </w:tabs>
              <w:jc w:val="left"/>
              <w:rPr>
                <w:rFonts w:ascii="Times New Roman" w:eastAsia="Calibri" w:hAnsi="Times New Roman"/>
                <w:spacing w:val="0"/>
                <w:szCs w:val="24"/>
              </w:rPr>
            </w:pPr>
            <w:r w:rsidRPr="006F278B">
              <w:rPr>
                <w:rFonts w:ascii="Times New Roman" w:eastAsia="Calibri" w:hAnsi="Times New Roman"/>
                <w:spacing w:val="0"/>
                <w:szCs w:val="24"/>
              </w:rPr>
              <w:t>Student ID</w:t>
            </w:r>
          </w:p>
          <w:p w14:paraId="2370E078" w14:textId="77777777" w:rsidR="006F278B" w:rsidRPr="006F278B" w:rsidRDefault="006F278B" w:rsidP="00CB2397">
            <w:pPr>
              <w:tabs>
                <w:tab w:val="clear" w:pos="8640"/>
              </w:tabs>
              <w:jc w:val="left"/>
              <w:rPr>
                <w:rFonts w:ascii="Times New Roman" w:eastAsia="Calibri" w:hAnsi="Times New Roman"/>
                <w:spacing w:val="0"/>
                <w:szCs w:val="24"/>
              </w:rPr>
            </w:pPr>
            <w:r w:rsidRPr="006F278B">
              <w:rPr>
                <w:rFonts w:ascii="Times New Roman" w:eastAsia="Calibri" w:hAnsi="Times New Roman"/>
                <w:spacing w:val="0"/>
                <w:szCs w:val="24"/>
              </w:rPr>
              <w:t>Student ID</w:t>
            </w:r>
          </w:p>
          <w:p w14:paraId="3C6031D6" w14:textId="77777777" w:rsidR="006F278B" w:rsidRPr="006F278B" w:rsidRDefault="006F278B" w:rsidP="00CB2397">
            <w:pPr>
              <w:tabs>
                <w:tab w:val="clear" w:pos="8640"/>
              </w:tabs>
              <w:jc w:val="left"/>
              <w:rPr>
                <w:rFonts w:ascii="Times New Roman" w:eastAsia="Calibri" w:hAnsi="Times New Roman"/>
                <w:spacing w:val="0"/>
                <w:szCs w:val="24"/>
              </w:rPr>
            </w:pPr>
          </w:p>
        </w:tc>
        <w:tc>
          <w:tcPr>
            <w:tcW w:w="5875" w:type="dxa"/>
            <w:tcBorders>
              <w:top w:val="nil"/>
            </w:tcBorders>
          </w:tcPr>
          <w:p w14:paraId="5164BB34" w14:textId="04AD2F7A" w:rsidR="006F278B" w:rsidRPr="006F278B" w:rsidRDefault="7EFDFB70" w:rsidP="00CB2397">
            <w:pPr>
              <w:tabs>
                <w:tab w:val="clear" w:pos="8640"/>
              </w:tabs>
              <w:jc w:val="left"/>
            </w:pPr>
            <w:r w:rsidRPr="51452AA9">
              <w:rPr>
                <w:rFonts w:ascii="Times New Roman" w:eastAsia="Calibri" w:hAnsi="Times New Roman"/>
              </w:rPr>
              <w:t>Student Name 1</w:t>
            </w:r>
          </w:p>
          <w:p w14:paraId="206E9947" w14:textId="77777777" w:rsidR="006F278B" w:rsidRPr="006F278B" w:rsidRDefault="006F278B" w:rsidP="00CB2397">
            <w:pPr>
              <w:tabs>
                <w:tab w:val="clear" w:pos="8640"/>
              </w:tabs>
              <w:jc w:val="left"/>
              <w:rPr>
                <w:rFonts w:ascii="Times New Roman" w:eastAsia="Calibri" w:hAnsi="Times New Roman"/>
                <w:spacing w:val="0"/>
                <w:szCs w:val="24"/>
                <w:rtl/>
              </w:rPr>
            </w:pPr>
            <w:r w:rsidRPr="006F278B">
              <w:rPr>
                <w:rFonts w:ascii="Times New Roman" w:eastAsia="Calibri" w:hAnsi="Times New Roman"/>
                <w:spacing w:val="0"/>
                <w:szCs w:val="24"/>
              </w:rPr>
              <w:t>Student Name 2</w:t>
            </w:r>
          </w:p>
          <w:p w14:paraId="4DFAF509" w14:textId="77777777" w:rsidR="006F278B" w:rsidRPr="006F278B" w:rsidRDefault="006F278B" w:rsidP="00CB2397">
            <w:pPr>
              <w:tabs>
                <w:tab w:val="clear" w:pos="8640"/>
              </w:tabs>
              <w:jc w:val="left"/>
              <w:rPr>
                <w:rFonts w:ascii="Times New Roman" w:eastAsia="Calibri" w:hAnsi="Times New Roman"/>
                <w:spacing w:val="0"/>
                <w:szCs w:val="24"/>
              </w:rPr>
            </w:pPr>
            <w:r w:rsidRPr="006F278B">
              <w:rPr>
                <w:rFonts w:ascii="Times New Roman" w:eastAsia="Calibri" w:hAnsi="Times New Roman"/>
                <w:spacing w:val="0"/>
                <w:szCs w:val="24"/>
              </w:rPr>
              <w:t>Student Name 3</w:t>
            </w:r>
          </w:p>
          <w:p w14:paraId="2F97359C" w14:textId="77777777" w:rsidR="006F278B" w:rsidRPr="006F278B" w:rsidRDefault="006F278B" w:rsidP="00CB2397">
            <w:pPr>
              <w:tabs>
                <w:tab w:val="clear" w:pos="8640"/>
              </w:tabs>
              <w:jc w:val="left"/>
              <w:rPr>
                <w:rFonts w:ascii="Times New Roman" w:eastAsia="Calibri" w:hAnsi="Times New Roman"/>
                <w:spacing w:val="0"/>
                <w:szCs w:val="24"/>
                <w:rtl/>
              </w:rPr>
            </w:pPr>
            <w:r w:rsidRPr="006F278B">
              <w:rPr>
                <w:rFonts w:ascii="Times New Roman" w:eastAsia="Calibri" w:hAnsi="Times New Roman"/>
                <w:spacing w:val="0"/>
                <w:szCs w:val="24"/>
              </w:rPr>
              <w:t>Student Name 4</w:t>
            </w:r>
          </w:p>
        </w:tc>
      </w:tr>
    </w:tbl>
    <w:p w14:paraId="5F6968AB" w14:textId="77777777" w:rsidR="006F278B" w:rsidRDefault="006F278B" w:rsidP="006F278B">
      <w:pPr>
        <w:tabs>
          <w:tab w:val="clear" w:pos="8640"/>
        </w:tabs>
        <w:jc w:val="left"/>
        <w:rPr>
          <w:rFonts w:ascii="Times New Roman" w:eastAsia="Calibri" w:hAnsi="Times New Roman"/>
          <w:b/>
          <w:bCs/>
          <w:spacing w:val="0"/>
          <w:szCs w:val="24"/>
        </w:rPr>
      </w:pPr>
    </w:p>
    <w:p w14:paraId="69E16433" w14:textId="77777777" w:rsidR="00E52496" w:rsidRPr="006F278B" w:rsidRDefault="00E52496" w:rsidP="006F278B">
      <w:pPr>
        <w:tabs>
          <w:tab w:val="clear" w:pos="8640"/>
        </w:tabs>
        <w:jc w:val="left"/>
        <w:rPr>
          <w:rFonts w:ascii="Times New Roman" w:eastAsia="Calibri" w:hAnsi="Times New Roman"/>
          <w:b/>
          <w:bCs/>
          <w:spacing w:val="0"/>
          <w:szCs w:val="24"/>
        </w:rPr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440"/>
      </w:tblGrid>
      <w:tr w:rsidR="006F278B" w:rsidRPr="00F64FDB" w14:paraId="2C18E212" w14:textId="77777777" w:rsidTr="006F278B">
        <w:trPr>
          <w:trHeight w:val="630"/>
          <w:jc w:val="center"/>
        </w:trPr>
        <w:tc>
          <w:tcPr>
            <w:tcW w:w="7660" w:type="dxa"/>
          </w:tcPr>
          <w:p w14:paraId="06CDF0F1" w14:textId="77777777" w:rsidR="006F278B" w:rsidRDefault="006F278B" w:rsidP="00CB2397">
            <w:pPr>
              <w:tabs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pacing w:val="0"/>
                <w:sz w:val="28"/>
                <w:szCs w:val="28"/>
              </w:rPr>
            </w:pPr>
          </w:p>
          <w:p w14:paraId="25A0FD0F" w14:textId="77777777" w:rsidR="006F278B" w:rsidRPr="00F64FDB" w:rsidRDefault="006F278B" w:rsidP="00CB2397">
            <w:pPr>
              <w:tabs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pacing w:val="0"/>
                <w:sz w:val="28"/>
                <w:szCs w:val="28"/>
                <w:rtl/>
              </w:rPr>
            </w:pPr>
            <w:r w:rsidRPr="00F64FDB">
              <w:rPr>
                <w:rFonts w:ascii="Times New Roman" w:hAnsi="Times New Roman"/>
                <w:b/>
                <w:bCs/>
                <w:spacing w:val="0"/>
                <w:sz w:val="28"/>
                <w:szCs w:val="28"/>
              </w:rPr>
              <w:t>Senior Design Project Advisor</w:t>
            </w:r>
          </w:p>
        </w:tc>
      </w:tr>
      <w:tr w:rsidR="006F278B" w:rsidRPr="00F64FDB" w14:paraId="6CC13271" w14:textId="77777777" w:rsidTr="006F278B">
        <w:trPr>
          <w:trHeight w:val="387"/>
          <w:jc w:val="center"/>
        </w:trPr>
        <w:tc>
          <w:tcPr>
            <w:tcW w:w="7660" w:type="dxa"/>
          </w:tcPr>
          <w:p w14:paraId="51A59A2A" w14:textId="77777777" w:rsidR="006F278B" w:rsidRDefault="006F278B" w:rsidP="00CB2397">
            <w:pPr>
              <w:tabs>
                <w:tab w:val="clear" w:pos="8640"/>
              </w:tabs>
              <w:jc w:val="center"/>
              <w:rPr>
                <w:rFonts w:ascii="Times New Roman" w:hAnsi="Times New Roman"/>
                <w:spacing w:val="0"/>
                <w:sz w:val="28"/>
                <w:szCs w:val="28"/>
              </w:rPr>
            </w:pPr>
            <w:r w:rsidRPr="00F64FDB">
              <w:rPr>
                <w:rFonts w:ascii="Times New Roman" w:hAnsi="Times New Roman"/>
                <w:spacing w:val="0"/>
                <w:sz w:val="28"/>
                <w:szCs w:val="28"/>
              </w:rPr>
              <w:t>SDP Advisor Name</w:t>
            </w:r>
          </w:p>
          <w:p w14:paraId="59181DFD" w14:textId="77777777" w:rsidR="006F278B" w:rsidRDefault="006F278B" w:rsidP="00CB2397">
            <w:pPr>
              <w:tabs>
                <w:tab w:val="clear" w:pos="8640"/>
              </w:tabs>
              <w:jc w:val="center"/>
              <w:rPr>
                <w:rFonts w:ascii="Times New Roman" w:eastAsia="Calibri" w:hAnsi="Times New Roman"/>
                <w:b/>
                <w:bCs/>
                <w:spacing w:val="0"/>
                <w:sz w:val="28"/>
                <w:szCs w:val="28"/>
              </w:rPr>
            </w:pPr>
          </w:p>
          <w:p w14:paraId="0D435FDC" w14:textId="77777777" w:rsidR="006F278B" w:rsidRPr="00F64FDB" w:rsidRDefault="006F278B" w:rsidP="00E52496">
            <w:pPr>
              <w:tabs>
                <w:tab w:val="clear" w:pos="8640"/>
              </w:tabs>
              <w:rPr>
                <w:rFonts w:ascii="Times New Roman" w:eastAsia="Calibri" w:hAnsi="Times New Roman"/>
                <w:b/>
                <w:bCs/>
                <w:spacing w:val="0"/>
                <w:sz w:val="28"/>
                <w:szCs w:val="28"/>
                <w:rtl/>
              </w:rPr>
            </w:pPr>
          </w:p>
        </w:tc>
      </w:tr>
      <w:tr w:rsidR="006F278B" w:rsidRPr="00F64FDB" w14:paraId="1A5DBE8B" w14:textId="77777777" w:rsidTr="006F278B">
        <w:trPr>
          <w:trHeight w:val="648"/>
          <w:jc w:val="center"/>
        </w:trPr>
        <w:tc>
          <w:tcPr>
            <w:tcW w:w="7660" w:type="dxa"/>
          </w:tcPr>
          <w:p w14:paraId="4AB909BE" w14:textId="77777777" w:rsidR="006F278B" w:rsidRDefault="006F278B" w:rsidP="00CB2397">
            <w:pPr>
              <w:tabs>
                <w:tab w:val="clear" w:pos="8640"/>
              </w:tabs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  <w:spacing w:val="0"/>
                <w:sz w:val="32"/>
                <w:szCs w:val="32"/>
              </w:rPr>
            </w:pPr>
            <w:r w:rsidRPr="00F64FDB">
              <w:rPr>
                <w:rFonts w:ascii="Times New Roman" w:eastAsia="Calibri" w:hAnsi="Times New Roman"/>
                <w:b/>
                <w:bCs/>
                <w:spacing w:val="0"/>
                <w:sz w:val="32"/>
                <w:szCs w:val="32"/>
              </w:rPr>
              <w:t xml:space="preserve">DEPARTMENT OF </w:t>
            </w:r>
            <w:r w:rsidRPr="00F64FDB">
              <w:rPr>
                <w:rFonts w:ascii="Times New Roman" w:eastAsia="Calibri" w:hAnsi="Times New Roman"/>
                <w:b/>
                <w:bCs/>
                <w:i/>
                <w:iCs/>
                <w:spacing w:val="0"/>
                <w:sz w:val="32"/>
                <w:szCs w:val="32"/>
              </w:rPr>
              <w:t>------</w:t>
            </w:r>
            <w:r w:rsidRPr="00F64FDB">
              <w:rPr>
                <w:rFonts w:ascii="Times New Roman" w:eastAsia="Calibri" w:hAnsi="Times New Roman"/>
                <w:b/>
                <w:bCs/>
                <w:spacing w:val="0"/>
                <w:sz w:val="32"/>
                <w:szCs w:val="32"/>
              </w:rPr>
              <w:t>ENGINEERING</w:t>
            </w:r>
          </w:p>
          <w:p w14:paraId="37B79F0E" w14:textId="77777777" w:rsidR="006F278B" w:rsidRPr="00F64FDB" w:rsidRDefault="006F278B" w:rsidP="00CB2397">
            <w:pPr>
              <w:tabs>
                <w:tab w:val="clear" w:pos="8640"/>
              </w:tabs>
              <w:spacing w:line="276" w:lineRule="auto"/>
              <w:rPr>
                <w:rFonts w:ascii="Times New Roman" w:eastAsia="Calibri" w:hAnsi="Times New Roman"/>
                <w:b/>
                <w:bCs/>
                <w:spacing w:val="0"/>
                <w:sz w:val="32"/>
                <w:szCs w:val="32"/>
                <w:rtl/>
              </w:rPr>
            </w:pPr>
          </w:p>
        </w:tc>
      </w:tr>
      <w:tr w:rsidR="006F278B" w:rsidRPr="00F64FDB" w14:paraId="1F2CEE62" w14:textId="77777777" w:rsidTr="006F278B">
        <w:trPr>
          <w:jc w:val="center"/>
        </w:trPr>
        <w:tc>
          <w:tcPr>
            <w:tcW w:w="7660" w:type="dxa"/>
          </w:tcPr>
          <w:p w14:paraId="1963A7E6" w14:textId="77777777" w:rsidR="006F278B" w:rsidRPr="006F278B" w:rsidRDefault="006F278B" w:rsidP="00CB2397">
            <w:pPr>
              <w:tabs>
                <w:tab w:val="clear" w:pos="8640"/>
              </w:tabs>
              <w:jc w:val="center"/>
              <w:rPr>
                <w:rFonts w:ascii="Times New Roman" w:eastAsia="Calibri" w:hAnsi="Times New Roman"/>
                <w:b/>
                <w:bCs/>
                <w:spacing w:val="0"/>
                <w:szCs w:val="24"/>
              </w:rPr>
            </w:pPr>
            <w:r w:rsidRPr="006F278B">
              <w:rPr>
                <w:rFonts w:ascii="Times New Roman" w:eastAsia="Calibri" w:hAnsi="Times New Roman"/>
                <w:b/>
                <w:bCs/>
                <w:spacing w:val="0"/>
                <w:szCs w:val="24"/>
              </w:rPr>
              <w:t>Academic Year</w:t>
            </w:r>
          </w:p>
        </w:tc>
      </w:tr>
      <w:tr w:rsidR="006F278B" w:rsidRPr="00F64FDB" w14:paraId="789A6139" w14:textId="77777777" w:rsidTr="006F278B">
        <w:trPr>
          <w:trHeight w:val="288"/>
          <w:jc w:val="center"/>
        </w:trPr>
        <w:tc>
          <w:tcPr>
            <w:tcW w:w="7660" w:type="dxa"/>
          </w:tcPr>
          <w:p w14:paraId="19C1F88D" w14:textId="77777777" w:rsidR="006F278B" w:rsidRDefault="00AD2988" w:rsidP="00CB2397">
            <w:pPr>
              <w:tabs>
                <w:tab w:val="clear" w:pos="8640"/>
              </w:tabs>
              <w:jc w:val="center"/>
              <w:rPr>
                <w:rFonts w:ascii="Times New Roman" w:eastAsia="Calibri" w:hAnsi="Times New Roman"/>
                <w:spacing w:val="0"/>
                <w:sz w:val="22"/>
                <w:szCs w:val="22"/>
              </w:rPr>
            </w:pPr>
            <w:r>
              <w:rPr>
                <w:rFonts w:ascii="Times New Roman" w:eastAsia="Calibri" w:hAnsi="Times New Roman"/>
                <w:spacing w:val="0"/>
                <w:sz w:val="22"/>
                <w:szCs w:val="22"/>
              </w:rPr>
              <w:t>2022-2023</w:t>
            </w:r>
          </w:p>
          <w:p w14:paraId="4168EF9F" w14:textId="77777777" w:rsidR="00AD2988" w:rsidRDefault="00AD2988" w:rsidP="00CB2397">
            <w:pPr>
              <w:tabs>
                <w:tab w:val="clear" w:pos="8640"/>
              </w:tabs>
              <w:jc w:val="center"/>
              <w:rPr>
                <w:rFonts w:ascii="Times New Roman" w:eastAsia="Calibri" w:hAnsi="Times New Roman"/>
                <w:spacing w:val="0"/>
                <w:sz w:val="22"/>
                <w:szCs w:val="22"/>
              </w:rPr>
            </w:pPr>
          </w:p>
          <w:p w14:paraId="71BD7BA7" w14:textId="77777777" w:rsidR="00AD2988" w:rsidRDefault="00AD2988" w:rsidP="00CB2397">
            <w:pPr>
              <w:tabs>
                <w:tab w:val="clear" w:pos="8640"/>
              </w:tabs>
              <w:jc w:val="center"/>
              <w:rPr>
                <w:rFonts w:ascii="Times New Roman" w:eastAsia="Calibri" w:hAnsi="Times New Roman"/>
                <w:spacing w:val="0"/>
                <w:sz w:val="22"/>
                <w:szCs w:val="22"/>
              </w:rPr>
            </w:pPr>
          </w:p>
          <w:p w14:paraId="0D3DAE28" w14:textId="77777777" w:rsidR="00AD2988" w:rsidRDefault="00AD2988" w:rsidP="00CB2397">
            <w:pPr>
              <w:tabs>
                <w:tab w:val="clear" w:pos="8640"/>
              </w:tabs>
              <w:jc w:val="center"/>
              <w:rPr>
                <w:rFonts w:ascii="Times New Roman" w:eastAsia="Calibri" w:hAnsi="Times New Roman"/>
                <w:spacing w:val="0"/>
                <w:sz w:val="22"/>
                <w:szCs w:val="22"/>
              </w:rPr>
            </w:pPr>
          </w:p>
          <w:p w14:paraId="124EEB02" w14:textId="77777777" w:rsidR="00AD2988" w:rsidRPr="006F278B" w:rsidRDefault="00AD2988" w:rsidP="00CB2397">
            <w:pPr>
              <w:tabs>
                <w:tab w:val="clear" w:pos="8640"/>
              </w:tabs>
              <w:jc w:val="center"/>
              <w:rPr>
                <w:rFonts w:ascii="Times New Roman" w:eastAsia="Calibri" w:hAnsi="Times New Roman"/>
                <w:spacing w:val="0"/>
                <w:sz w:val="22"/>
                <w:szCs w:val="22"/>
                <w:rtl/>
              </w:rPr>
            </w:pPr>
          </w:p>
        </w:tc>
      </w:tr>
    </w:tbl>
    <w:p w14:paraId="5590BC12" w14:textId="77777777" w:rsidR="006F278B" w:rsidRPr="006F278B" w:rsidRDefault="006F278B" w:rsidP="006F278B">
      <w:pPr>
        <w:tabs>
          <w:tab w:val="clear" w:pos="8640"/>
        </w:tabs>
        <w:spacing w:after="200" w:line="276" w:lineRule="auto"/>
        <w:jc w:val="left"/>
        <w:rPr>
          <w:rFonts w:ascii="Times New Roman" w:eastAsia="Calibri" w:hAnsi="Times New Roman"/>
          <w:b/>
          <w:bCs/>
          <w:spacing w:val="0"/>
          <w:sz w:val="28"/>
          <w:szCs w:val="28"/>
        </w:rPr>
      </w:pPr>
      <w:r w:rsidRPr="006F278B">
        <w:rPr>
          <w:rFonts w:ascii="Times New Roman" w:eastAsia="Calibri" w:hAnsi="Times New Roman"/>
          <w:b/>
          <w:bCs/>
          <w:spacing w:val="0"/>
          <w:sz w:val="28"/>
          <w:szCs w:val="28"/>
        </w:rPr>
        <w:t>ACKNOWLEDGMENT</w:t>
      </w:r>
    </w:p>
    <w:p w14:paraId="2C8BDBD4" w14:textId="77777777" w:rsidR="006F278B" w:rsidRPr="005F0D7F" w:rsidRDefault="00AE7259" w:rsidP="006F278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This</w:t>
      </w:r>
    </w:p>
    <w:p w14:paraId="0C7D0CF7" w14:textId="77777777" w:rsidR="006F278B" w:rsidRDefault="006F278B" w:rsidP="006F278B">
      <w:pPr>
        <w:pStyle w:val="Subtitle"/>
        <w:jc w:val="left"/>
      </w:pPr>
    </w:p>
    <w:p w14:paraId="34671501" w14:textId="77777777" w:rsidR="006F278B" w:rsidRPr="006F278B" w:rsidRDefault="006F278B" w:rsidP="006F278B">
      <w:pPr>
        <w:tabs>
          <w:tab w:val="clear" w:pos="8640"/>
        </w:tabs>
        <w:spacing w:after="200" w:line="276" w:lineRule="auto"/>
        <w:jc w:val="left"/>
        <w:rPr>
          <w:rFonts w:ascii="Times New Roman" w:eastAsia="Calibri" w:hAnsi="Times New Roman"/>
          <w:b/>
          <w:bCs/>
          <w:spacing w:val="0"/>
          <w:sz w:val="28"/>
          <w:szCs w:val="28"/>
        </w:rPr>
      </w:pPr>
      <w:r>
        <w:br w:type="page"/>
      </w:r>
      <w:r w:rsidRPr="006F278B">
        <w:rPr>
          <w:rFonts w:ascii="Times New Roman" w:eastAsia="Calibri" w:hAnsi="Times New Roman"/>
          <w:b/>
          <w:bCs/>
          <w:spacing w:val="0"/>
          <w:sz w:val="28"/>
          <w:szCs w:val="28"/>
        </w:rPr>
        <w:t>ABSTRACT</w:t>
      </w:r>
    </w:p>
    <w:p w14:paraId="719DA6D2" w14:textId="77777777" w:rsidR="00FE0930" w:rsidRDefault="002317BC" w:rsidP="00DF7498">
      <w:pPr>
        <w:sectPr w:rsidR="00FE0930">
          <w:type w:val="continuous"/>
          <w:pgSz w:w="12240" w:h="15840" w:code="1"/>
          <w:pgMar w:top="2160" w:right="1920" w:bottom="2160" w:left="2880" w:header="1440" w:footer="1440" w:gutter="0"/>
          <w:pgNumType w:fmt="lowerRoman" w:start="1"/>
          <w:cols w:space="360"/>
        </w:sectPr>
      </w:pPr>
      <w:r w:rsidRPr="002317BC">
        <w:t xml:space="preserve">A concise summary (250–300 words) of the problem, the proposed solution/design, the methods used, and the key results/conclusions. </w:t>
      </w:r>
      <w:r w:rsidRPr="002317BC">
        <w:rPr>
          <w:color w:val="FF0000"/>
        </w:rPr>
        <w:t xml:space="preserve">(Max </w:t>
      </w:r>
      <w:r w:rsidR="00DF7498">
        <w:rPr>
          <w:color w:val="FF0000"/>
        </w:rPr>
        <w:t>1</w:t>
      </w:r>
      <w:r w:rsidRPr="002317BC">
        <w:rPr>
          <w:color w:val="FF0000"/>
        </w:rPr>
        <w:t xml:space="preserve"> Page)</w:t>
      </w:r>
    </w:p>
    <w:p w14:paraId="4815AFDD" w14:textId="77777777" w:rsidR="00CE305F" w:rsidRDefault="00CE305F"/>
    <w:p w14:paraId="03088895" w14:textId="77777777" w:rsidR="006F278B" w:rsidRPr="003C7E39" w:rsidRDefault="00F831D6" w:rsidP="00F831D6">
      <w:pPr>
        <w:pStyle w:val="TOCHeading"/>
        <w:numPr>
          <w:ilvl w:val="0"/>
          <w:numId w:val="0"/>
        </w:numPr>
        <w:ind w:left="432" w:hanging="43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TABLE OF CONTENTS</w:t>
      </w:r>
    </w:p>
    <w:p w14:paraId="796C60B1" w14:textId="77777777" w:rsidR="00FD7660" w:rsidRPr="00FD7660" w:rsidRDefault="00FD7660" w:rsidP="00FD7660">
      <w:pPr>
        <w:rPr>
          <w:lang w:eastAsia="ja-JP"/>
        </w:rPr>
      </w:pPr>
    </w:p>
    <w:p w14:paraId="4DC658B8" w14:textId="77777777" w:rsidR="001F57D3" w:rsidRDefault="00B71D21">
      <w:pPr>
        <w:pStyle w:val="TOC1"/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r>
        <w:fldChar w:fldCharType="begin"/>
      </w:r>
      <w:r w:rsidR="005D2537">
        <w:instrText xml:space="preserve"> TOC \o "1-4" \h \z \u </w:instrText>
      </w:r>
      <w:r>
        <w:fldChar w:fldCharType="separate"/>
      </w:r>
      <w:hyperlink w:anchor="_Toc214824267" w:history="1">
        <w:r w:rsidR="001F57D3" w:rsidRPr="00A259E3">
          <w:rPr>
            <w:rStyle w:val="Hyperlink"/>
            <w:rFonts w:asciiTheme="majorBidi" w:hAnsiTheme="majorBidi" w:cstheme="majorBidi"/>
            <w:noProof/>
          </w:rPr>
          <w:t>LIST OF FIGURES</w:t>
        </w:r>
        <w:r w:rsidR="001F57D3">
          <w:rPr>
            <w:noProof/>
            <w:webHidden/>
          </w:rPr>
          <w:tab/>
        </w:r>
        <w:r w:rsidR="001F57D3">
          <w:rPr>
            <w:noProof/>
            <w:webHidden/>
          </w:rPr>
          <w:fldChar w:fldCharType="begin"/>
        </w:r>
        <w:r w:rsidR="001F57D3">
          <w:rPr>
            <w:noProof/>
            <w:webHidden/>
          </w:rPr>
          <w:instrText xml:space="preserve"> PAGEREF _Toc214824267 \h </w:instrText>
        </w:r>
        <w:r w:rsidR="001F57D3">
          <w:rPr>
            <w:noProof/>
            <w:webHidden/>
          </w:rPr>
        </w:r>
        <w:r w:rsidR="001F57D3">
          <w:rPr>
            <w:noProof/>
            <w:webHidden/>
          </w:rPr>
          <w:fldChar w:fldCharType="separate"/>
        </w:r>
        <w:r w:rsidR="001F57D3">
          <w:rPr>
            <w:noProof/>
            <w:webHidden/>
          </w:rPr>
          <w:t>ii</w:t>
        </w:r>
        <w:r w:rsidR="001F57D3">
          <w:rPr>
            <w:noProof/>
            <w:webHidden/>
          </w:rPr>
          <w:fldChar w:fldCharType="end"/>
        </w:r>
      </w:hyperlink>
    </w:p>
    <w:p w14:paraId="4D466355" w14:textId="77777777" w:rsidR="001F57D3" w:rsidRDefault="001F57D3">
      <w:pPr>
        <w:pStyle w:val="TOC1"/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214824268" w:history="1">
        <w:r w:rsidRPr="00A259E3">
          <w:rPr>
            <w:rStyle w:val="Hyperlink"/>
            <w:rFonts w:asciiTheme="majorBidi" w:hAnsiTheme="majorBidi" w:cstheme="majorBidi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205DA194" w14:textId="77777777" w:rsidR="001F57D3" w:rsidRDefault="001F57D3">
      <w:pPr>
        <w:pStyle w:val="TOC1"/>
        <w:tabs>
          <w:tab w:val="left" w:pos="360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214824269" w:history="1"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CHAPTER 1: INTRODUCTION (2 pages Max)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0C5B3F" w14:textId="77777777" w:rsidR="001F57D3" w:rsidRDefault="001F57D3">
      <w:pPr>
        <w:pStyle w:val="TOC1"/>
        <w:tabs>
          <w:tab w:val="left" w:pos="360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214824270" w:history="1"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CHAPTER 2: Updated background theory (3-4 pages)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15475E" w14:textId="77777777" w:rsidR="001F57D3" w:rsidRDefault="001F57D3">
      <w:pPr>
        <w:pStyle w:val="TOC1"/>
        <w:tabs>
          <w:tab w:val="left" w:pos="360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214824271" w:history="1"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CHAPTER 3: System Design and Methodology (10 pages)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5FC5ED" w14:textId="77777777" w:rsidR="001F57D3" w:rsidRDefault="001F57D3">
      <w:pPr>
        <w:pStyle w:val="TOC1"/>
        <w:tabs>
          <w:tab w:val="left" w:pos="360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214824272" w:history="1"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CHAPTER 4: Implementation and Results (10 Pages)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38FAB3" w14:textId="77777777" w:rsidR="001F57D3" w:rsidRDefault="001F57D3">
      <w:pPr>
        <w:pStyle w:val="TOC1"/>
        <w:tabs>
          <w:tab w:val="left" w:pos="360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214824273" w:history="1"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CHAPTER 5: Implementation and Results (1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F68A8F" w14:textId="77777777" w:rsidR="001F57D3" w:rsidRDefault="001F57D3">
      <w:pPr>
        <w:pStyle w:val="TOC1"/>
        <w:tabs>
          <w:tab w:val="left" w:pos="360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214824274" w:history="1"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CHAPTER 6: Conclusion and Future Work  (2 Pages MAX)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2E4826" w14:textId="77777777" w:rsidR="001F57D3" w:rsidRDefault="001F57D3">
      <w:pPr>
        <w:pStyle w:val="TOC1"/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214824275" w:history="1"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92961F" w14:textId="77777777" w:rsidR="001F57D3" w:rsidRDefault="001F57D3">
      <w:pPr>
        <w:pStyle w:val="TOC1"/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214824276" w:history="1">
        <w:r w:rsidRPr="00A259E3">
          <w:rPr>
            <w:rStyle w:val="Hyperlink"/>
            <w:rFonts w:asciiTheme="majorBidi" w:hAnsiTheme="majorBidi" w:cstheme="majorBidi"/>
            <w:b/>
            <w:bCs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960591" w14:textId="77777777" w:rsidR="006F278B" w:rsidRDefault="00B71D21">
      <w:r>
        <w:fldChar w:fldCharType="end"/>
      </w:r>
    </w:p>
    <w:p w14:paraId="7F607CF7" w14:textId="77777777" w:rsidR="00CE305F" w:rsidRPr="003C7E39" w:rsidRDefault="003C7E39" w:rsidP="003C7E39">
      <w:pPr>
        <w:pStyle w:val="Heading1"/>
        <w:numPr>
          <w:ilvl w:val="0"/>
          <w:numId w:val="0"/>
        </w:numPr>
        <w:ind w:left="432"/>
        <w:rPr>
          <w:rFonts w:asciiTheme="majorBidi" w:hAnsiTheme="majorBidi" w:cstheme="majorBidi"/>
          <w:caps w:val="0"/>
        </w:rPr>
      </w:pPr>
      <w:bookmarkStart w:id="3" w:name="_Toc214824267"/>
      <w:r>
        <w:rPr>
          <w:rFonts w:asciiTheme="majorBidi" w:hAnsiTheme="majorBidi" w:cstheme="majorBidi"/>
          <w:caps w:val="0"/>
        </w:rPr>
        <w:t>LIST OF FIGURES</w:t>
      </w:r>
      <w:bookmarkEnd w:id="3"/>
    </w:p>
    <w:p w14:paraId="33A70226" w14:textId="77777777" w:rsidR="00CE305F" w:rsidRPr="00966FEF" w:rsidRDefault="00CE305F">
      <w:pPr>
        <w:tabs>
          <w:tab w:val="right" w:pos="7440"/>
        </w:tabs>
        <w:rPr>
          <w:rStyle w:val="ListHeadings"/>
        </w:rPr>
      </w:pPr>
      <w:r w:rsidRPr="00966FEF">
        <w:rPr>
          <w:rStyle w:val="ListHeadings"/>
        </w:rPr>
        <w:t>Number</w:t>
      </w:r>
      <w:r w:rsidRPr="00966FEF">
        <w:rPr>
          <w:rStyle w:val="ListHeadings"/>
        </w:rPr>
        <w:tab/>
        <w:t>Page</w:t>
      </w:r>
    </w:p>
    <w:p w14:paraId="290A2D5E" w14:textId="77777777" w:rsidR="00CE305F" w:rsidRPr="00966FEF" w:rsidRDefault="00CE305F" w:rsidP="00966FEF">
      <w:pPr>
        <w:pStyle w:val="ListNumber"/>
      </w:pPr>
      <w:r w:rsidRPr="00966FEF">
        <w:t>Mercury</w:t>
      </w:r>
      <w:r w:rsidRPr="00966FEF">
        <w:tab/>
        <w:t>12</w:t>
      </w:r>
    </w:p>
    <w:p w14:paraId="067B4685" w14:textId="77777777" w:rsidR="00CE305F" w:rsidRPr="00966FEF" w:rsidRDefault="00CE305F" w:rsidP="00966FEF">
      <w:pPr>
        <w:pStyle w:val="ListNumber"/>
      </w:pPr>
      <w:r w:rsidRPr="00966FEF">
        <w:t>Venus</w:t>
      </w:r>
      <w:r w:rsidRPr="00966FEF">
        <w:tab/>
        <w:t>13</w:t>
      </w:r>
    </w:p>
    <w:p w14:paraId="424D07DA" w14:textId="77777777" w:rsidR="00CE305F" w:rsidRPr="00966FEF" w:rsidRDefault="00CE305F" w:rsidP="00966FEF">
      <w:pPr>
        <w:pStyle w:val="ListNumber"/>
      </w:pPr>
      <w:r w:rsidRPr="00966FEF">
        <w:t>Earth</w:t>
      </w:r>
      <w:r w:rsidRPr="00966FEF">
        <w:tab/>
        <w:t>14</w:t>
      </w:r>
    </w:p>
    <w:p w14:paraId="2032FE21" w14:textId="77777777" w:rsidR="00CE305F" w:rsidRPr="00966FEF" w:rsidRDefault="00CE305F" w:rsidP="00966FEF">
      <w:pPr>
        <w:pStyle w:val="ListNumber"/>
      </w:pPr>
      <w:r w:rsidRPr="00966FEF">
        <w:t>Mars</w:t>
      </w:r>
      <w:r w:rsidRPr="00966FEF">
        <w:tab/>
        <w:t>16</w:t>
      </w:r>
    </w:p>
    <w:p w14:paraId="5F4BF9D9" w14:textId="77777777" w:rsidR="00CE305F" w:rsidRPr="00966FEF" w:rsidRDefault="00CE305F" w:rsidP="00966FEF">
      <w:pPr>
        <w:pStyle w:val="ListNumber"/>
      </w:pPr>
      <w:r w:rsidRPr="00966FEF">
        <w:t>The Asteroid Belt</w:t>
      </w:r>
      <w:r w:rsidRPr="00966FEF">
        <w:tab/>
        <w:t>17</w:t>
      </w:r>
    </w:p>
    <w:p w14:paraId="00BCED13" w14:textId="77777777" w:rsidR="00CE305F" w:rsidRPr="00966FEF" w:rsidRDefault="00CE305F" w:rsidP="00966FEF">
      <w:pPr>
        <w:pStyle w:val="ListNumber"/>
      </w:pPr>
      <w:r w:rsidRPr="00966FEF">
        <w:t>Land Forms</w:t>
      </w:r>
      <w:r w:rsidRPr="00966FEF">
        <w:tab/>
        <w:t>18</w:t>
      </w:r>
    </w:p>
    <w:p w14:paraId="6ADFB350" w14:textId="77777777" w:rsidR="00CE305F" w:rsidRPr="00966FEF" w:rsidRDefault="00CE305F" w:rsidP="00966FEF">
      <w:pPr>
        <w:pStyle w:val="ListNumber"/>
      </w:pPr>
      <w:r w:rsidRPr="00966FEF">
        <w:t>Site Topography</w:t>
      </w:r>
      <w:r w:rsidRPr="00966FEF">
        <w:tab/>
        <w:t>21</w:t>
      </w:r>
    </w:p>
    <w:p w14:paraId="22EEF3DC" w14:textId="77777777" w:rsidR="00CE305F" w:rsidRPr="00966FEF" w:rsidRDefault="00CE305F" w:rsidP="00966FEF">
      <w:pPr>
        <w:pStyle w:val="ListNumber"/>
      </w:pPr>
      <w:r w:rsidRPr="00966FEF">
        <w:t>Views</w:t>
      </w:r>
      <w:r w:rsidRPr="00966FEF">
        <w:tab/>
        <w:t>24</w:t>
      </w:r>
    </w:p>
    <w:p w14:paraId="440DFE3D" w14:textId="77777777" w:rsidR="00CE305F" w:rsidRPr="00966FEF" w:rsidRDefault="00CE305F" w:rsidP="00966FEF">
      <w:pPr>
        <w:pStyle w:val="ListNumber"/>
      </w:pPr>
      <w:r w:rsidRPr="00966FEF">
        <w:t>Functional Relationships</w:t>
      </w:r>
      <w:r w:rsidRPr="00966FEF">
        <w:tab/>
        <w:t>28</w:t>
      </w:r>
    </w:p>
    <w:p w14:paraId="67DF304A" w14:textId="77777777" w:rsidR="00CE305F" w:rsidRDefault="00CE305F" w:rsidP="00966FEF">
      <w:pPr>
        <w:pStyle w:val="ListNumber"/>
      </w:pPr>
      <w:r w:rsidRPr="00966FEF">
        <w:t>Spatial Magnitudes</w:t>
      </w:r>
      <w:r w:rsidRPr="00966FEF">
        <w:tab/>
        <w:t>36</w:t>
      </w:r>
    </w:p>
    <w:p w14:paraId="784C87AE" w14:textId="77777777" w:rsidR="006F278B" w:rsidRPr="00F831D6" w:rsidRDefault="00F831D6" w:rsidP="00F831D6">
      <w:pPr>
        <w:pStyle w:val="Heading1"/>
        <w:numPr>
          <w:ilvl w:val="0"/>
          <w:numId w:val="0"/>
        </w:numPr>
        <w:ind w:left="432"/>
        <w:rPr>
          <w:rFonts w:asciiTheme="majorBidi" w:hAnsiTheme="majorBidi" w:cstheme="majorBidi"/>
          <w:caps w:val="0"/>
        </w:rPr>
      </w:pPr>
      <w:bookmarkStart w:id="4" w:name="_Toc214824268"/>
      <w:r w:rsidRPr="00F831D6">
        <w:rPr>
          <w:rFonts w:asciiTheme="majorBidi" w:hAnsiTheme="majorBidi" w:cstheme="majorBidi"/>
          <w:caps w:val="0"/>
        </w:rPr>
        <w:t>LIST OF TABLES</w:t>
      </w:r>
      <w:bookmarkEnd w:id="4"/>
    </w:p>
    <w:p w14:paraId="2AFE27A2" w14:textId="77777777" w:rsidR="006F278B" w:rsidRPr="00966FEF" w:rsidRDefault="006F278B" w:rsidP="006F278B">
      <w:pPr>
        <w:tabs>
          <w:tab w:val="right" w:pos="7440"/>
        </w:tabs>
        <w:rPr>
          <w:rStyle w:val="ListHeadings"/>
        </w:rPr>
      </w:pPr>
      <w:r w:rsidRPr="00966FEF">
        <w:rPr>
          <w:rStyle w:val="ListHeadings"/>
        </w:rPr>
        <w:t>Number</w:t>
      </w:r>
      <w:r w:rsidRPr="00966FEF">
        <w:rPr>
          <w:rStyle w:val="ListHeadings"/>
        </w:rPr>
        <w:tab/>
        <w:t>Page</w:t>
      </w:r>
    </w:p>
    <w:p w14:paraId="73432A6B" w14:textId="77777777" w:rsidR="006F278B" w:rsidRPr="00966FEF" w:rsidRDefault="006F278B" w:rsidP="00AB6FA5">
      <w:pPr>
        <w:pStyle w:val="ListNumber"/>
        <w:numPr>
          <w:ilvl w:val="0"/>
          <w:numId w:val="2"/>
        </w:numPr>
      </w:pPr>
      <w:r w:rsidRPr="00966FEF">
        <w:t>Mercury</w:t>
      </w:r>
      <w:r w:rsidRPr="00966FEF">
        <w:tab/>
        <w:t>12</w:t>
      </w:r>
    </w:p>
    <w:p w14:paraId="72BF5064" w14:textId="77777777" w:rsidR="006F278B" w:rsidRPr="00966FEF" w:rsidRDefault="006F278B" w:rsidP="00AB6FA5">
      <w:pPr>
        <w:pStyle w:val="ListNumber"/>
        <w:numPr>
          <w:ilvl w:val="0"/>
          <w:numId w:val="2"/>
        </w:numPr>
      </w:pPr>
      <w:r w:rsidRPr="00966FEF">
        <w:t>Venus</w:t>
      </w:r>
      <w:r w:rsidRPr="00966FEF">
        <w:tab/>
        <w:t>13</w:t>
      </w:r>
    </w:p>
    <w:p w14:paraId="307C008B" w14:textId="77777777" w:rsidR="006F278B" w:rsidRPr="00966FEF" w:rsidRDefault="006F278B" w:rsidP="00AB6FA5">
      <w:pPr>
        <w:pStyle w:val="ListNumber"/>
        <w:numPr>
          <w:ilvl w:val="0"/>
          <w:numId w:val="2"/>
        </w:numPr>
      </w:pPr>
      <w:r w:rsidRPr="00966FEF">
        <w:t>Earth</w:t>
      </w:r>
      <w:r w:rsidRPr="00966FEF">
        <w:tab/>
        <w:t>14</w:t>
      </w:r>
    </w:p>
    <w:p w14:paraId="202DA3D9" w14:textId="77777777" w:rsidR="006F278B" w:rsidRPr="00966FEF" w:rsidRDefault="006F278B" w:rsidP="00AB6FA5">
      <w:pPr>
        <w:pStyle w:val="ListNumber"/>
        <w:numPr>
          <w:ilvl w:val="0"/>
          <w:numId w:val="2"/>
        </w:numPr>
      </w:pPr>
      <w:r w:rsidRPr="00966FEF">
        <w:t>Mars</w:t>
      </w:r>
      <w:r w:rsidRPr="00966FEF">
        <w:tab/>
        <w:t>16</w:t>
      </w:r>
    </w:p>
    <w:p w14:paraId="11F37D06" w14:textId="77777777" w:rsidR="006F278B" w:rsidRPr="00966FEF" w:rsidRDefault="006F278B" w:rsidP="00AB6FA5">
      <w:pPr>
        <w:pStyle w:val="ListNumber"/>
        <w:numPr>
          <w:ilvl w:val="0"/>
          <w:numId w:val="2"/>
        </w:numPr>
      </w:pPr>
      <w:r w:rsidRPr="00966FEF">
        <w:t>The Asteroid Belt</w:t>
      </w:r>
      <w:r w:rsidRPr="00966FEF">
        <w:tab/>
        <w:t>17</w:t>
      </w:r>
    </w:p>
    <w:p w14:paraId="451003B4" w14:textId="77777777" w:rsidR="006F278B" w:rsidRPr="00966FEF" w:rsidRDefault="006F278B" w:rsidP="00AB6FA5">
      <w:pPr>
        <w:pStyle w:val="ListNumber"/>
        <w:numPr>
          <w:ilvl w:val="0"/>
          <w:numId w:val="2"/>
        </w:numPr>
      </w:pPr>
      <w:r w:rsidRPr="00966FEF">
        <w:t>Land Forms</w:t>
      </w:r>
      <w:r w:rsidRPr="00966FEF">
        <w:tab/>
        <w:t>18</w:t>
      </w:r>
    </w:p>
    <w:p w14:paraId="126AF6E5" w14:textId="77777777" w:rsidR="006F278B" w:rsidRPr="00966FEF" w:rsidRDefault="006F278B" w:rsidP="00AB6FA5">
      <w:pPr>
        <w:pStyle w:val="ListNumber"/>
        <w:numPr>
          <w:ilvl w:val="0"/>
          <w:numId w:val="2"/>
        </w:numPr>
      </w:pPr>
      <w:r w:rsidRPr="00966FEF">
        <w:t>Site Topography</w:t>
      </w:r>
      <w:r w:rsidRPr="00966FEF">
        <w:tab/>
        <w:t>21</w:t>
      </w:r>
    </w:p>
    <w:p w14:paraId="2C8E7540" w14:textId="77777777" w:rsidR="006F278B" w:rsidRPr="00966FEF" w:rsidRDefault="006F278B" w:rsidP="00AB6FA5">
      <w:pPr>
        <w:pStyle w:val="ListNumber"/>
        <w:numPr>
          <w:ilvl w:val="0"/>
          <w:numId w:val="2"/>
        </w:numPr>
      </w:pPr>
      <w:r w:rsidRPr="00966FEF">
        <w:t>Views</w:t>
      </w:r>
      <w:r w:rsidRPr="00966FEF">
        <w:tab/>
        <w:t>24</w:t>
      </w:r>
    </w:p>
    <w:p w14:paraId="7034EBB8" w14:textId="77777777" w:rsidR="006F278B" w:rsidRPr="00966FEF" w:rsidRDefault="006F278B" w:rsidP="00AB6FA5">
      <w:pPr>
        <w:pStyle w:val="ListNumber"/>
        <w:numPr>
          <w:ilvl w:val="0"/>
          <w:numId w:val="2"/>
        </w:numPr>
      </w:pPr>
      <w:r w:rsidRPr="00966FEF">
        <w:t>Functional Relationships</w:t>
      </w:r>
      <w:r w:rsidRPr="00966FEF">
        <w:tab/>
        <w:t>28</w:t>
      </w:r>
    </w:p>
    <w:p w14:paraId="3943D905" w14:textId="77777777" w:rsidR="006F278B" w:rsidRDefault="006F278B" w:rsidP="00AB6FA5">
      <w:pPr>
        <w:pStyle w:val="ListNumber"/>
        <w:numPr>
          <w:ilvl w:val="0"/>
          <w:numId w:val="2"/>
        </w:numPr>
      </w:pPr>
      <w:r w:rsidRPr="00966FEF">
        <w:t>Spatial Magnitudes</w:t>
      </w:r>
      <w:r w:rsidRPr="00966FEF">
        <w:tab/>
        <w:t>36</w:t>
      </w:r>
    </w:p>
    <w:p w14:paraId="7AE9734C" w14:textId="77777777" w:rsidR="006F278B" w:rsidRDefault="006F278B" w:rsidP="006F278B">
      <w:pPr>
        <w:pStyle w:val="ListNumber"/>
        <w:numPr>
          <w:ilvl w:val="0"/>
          <w:numId w:val="0"/>
        </w:numPr>
        <w:ind w:left="720"/>
      </w:pPr>
    </w:p>
    <w:p w14:paraId="68F92CAF" w14:textId="77777777" w:rsidR="00CE305F" w:rsidRDefault="00CE305F">
      <w:pPr>
        <w:pStyle w:val="GlossaryDefinition"/>
      </w:pPr>
    </w:p>
    <w:p w14:paraId="3A341C00" w14:textId="77777777" w:rsidR="00CE305F" w:rsidRDefault="00CE305F"/>
    <w:p w14:paraId="14654653" w14:textId="77777777" w:rsidR="00CE305F" w:rsidRDefault="00CE305F">
      <w:pPr>
        <w:sectPr w:rsidR="00CE305F">
          <w:headerReference w:type="default" r:id="rId12"/>
          <w:footerReference w:type="default" r:id="rId13"/>
          <w:footerReference w:type="first" r:id="rId14"/>
          <w:pgSz w:w="12240" w:h="15840" w:code="1"/>
          <w:pgMar w:top="2160" w:right="1920" w:bottom="2160" w:left="2880" w:header="1440" w:footer="1440" w:gutter="0"/>
          <w:pgNumType w:fmt="lowerRoman" w:start="1"/>
          <w:cols w:space="360"/>
          <w:titlePg/>
        </w:sectPr>
      </w:pPr>
    </w:p>
    <w:p w14:paraId="0C479C0C" w14:textId="77777777" w:rsidR="00CE305F" w:rsidRPr="00794F87" w:rsidRDefault="00CE305F" w:rsidP="00794F87">
      <w:pPr>
        <w:pStyle w:val="Heading1"/>
        <w:rPr>
          <w:rFonts w:asciiTheme="majorBidi" w:hAnsiTheme="majorBidi" w:cstheme="majorBidi"/>
          <w:b/>
          <w:bCs/>
          <w:sz w:val="28"/>
          <w:szCs w:val="28"/>
        </w:rPr>
      </w:pPr>
      <w:bookmarkStart w:id="5" w:name="_Toc214824269"/>
      <w:r w:rsidRPr="00794F87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F831D6" w:rsidRPr="00794F87">
        <w:rPr>
          <w:rFonts w:asciiTheme="majorBidi" w:hAnsiTheme="majorBidi" w:cstheme="majorBidi"/>
          <w:b/>
          <w:bCs/>
          <w:sz w:val="28"/>
          <w:szCs w:val="28"/>
        </w:rPr>
        <w:t>HAPTER 1: INTRODUCTION</w:t>
      </w:r>
      <w:r w:rsidR="002D3C15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2D3C15" w:rsidRPr="002D3C15">
        <w:rPr>
          <w:rFonts w:asciiTheme="majorBidi" w:hAnsiTheme="majorBidi" w:cstheme="majorBidi"/>
          <w:b/>
          <w:bCs/>
          <w:color w:val="FF0000"/>
          <w:sz w:val="28"/>
          <w:szCs w:val="28"/>
        </w:rPr>
        <w:t>2</w:t>
      </w:r>
      <w:r w:rsidR="00DF7498">
        <w:rPr>
          <w:rFonts w:asciiTheme="majorBidi" w:hAnsiTheme="majorBidi" w:cstheme="majorBidi"/>
          <w:b/>
          <w:bCs/>
          <w:color w:val="FF0000"/>
          <w:sz w:val="28"/>
          <w:szCs w:val="28"/>
        </w:rPr>
        <w:t>-3</w:t>
      </w:r>
      <w:r w:rsidR="002D3C15" w:rsidRPr="002D3C1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pages Max</w:t>
      </w:r>
      <w:r w:rsidR="002D3C15">
        <w:rPr>
          <w:rFonts w:asciiTheme="majorBidi" w:hAnsiTheme="majorBidi" w:cstheme="majorBidi"/>
          <w:b/>
          <w:bCs/>
          <w:sz w:val="28"/>
          <w:szCs w:val="28"/>
        </w:rPr>
        <w:t>)</w:t>
      </w:r>
      <w:bookmarkEnd w:id="5"/>
    </w:p>
    <w:p w14:paraId="323A2D2F" w14:textId="77777777" w:rsidR="002D3C15" w:rsidRDefault="002D3C15" w:rsidP="002D3C15">
      <w:pPr>
        <w:pStyle w:val="ListParagraph"/>
        <w:numPr>
          <w:ilvl w:val="1"/>
          <w:numId w:val="16"/>
        </w:numPr>
      </w:pPr>
      <w:r w:rsidRPr="002D3C15">
        <w:rPr>
          <w:b/>
          <w:bCs/>
        </w:rPr>
        <w:t>Project Overview:</w:t>
      </w:r>
      <w:r>
        <w:t xml:space="preserve"> State the project title and provide a brief context.</w:t>
      </w:r>
    </w:p>
    <w:p w14:paraId="7CE44015" w14:textId="77777777" w:rsidR="002D3C15" w:rsidRDefault="002D3C15" w:rsidP="002D3C15">
      <w:pPr>
        <w:pStyle w:val="ListParagraph"/>
      </w:pPr>
    </w:p>
    <w:p w14:paraId="5B7B67EE" w14:textId="77777777" w:rsidR="002D3C15" w:rsidRDefault="002D3C15" w:rsidP="002D3C15">
      <w:pPr>
        <w:pStyle w:val="ListParagraph"/>
        <w:numPr>
          <w:ilvl w:val="1"/>
          <w:numId w:val="16"/>
        </w:numPr>
      </w:pPr>
      <w:r w:rsidRPr="002D3C15">
        <w:rPr>
          <w:b/>
          <w:bCs/>
        </w:rPr>
        <w:t>Problem Statement:</w:t>
      </w:r>
      <w:r>
        <w:t xml:space="preserve"> Clearly define the complex engineering problem the project addresses.</w:t>
      </w:r>
    </w:p>
    <w:p w14:paraId="284EEA82" w14:textId="77777777" w:rsidR="002D3C15" w:rsidRDefault="002D3C15" w:rsidP="002D3C15">
      <w:pPr>
        <w:pStyle w:val="ListParagraph"/>
      </w:pPr>
    </w:p>
    <w:p w14:paraId="768736EB" w14:textId="77777777" w:rsidR="002D3C15" w:rsidRDefault="002D3C15" w:rsidP="00EB1A98"/>
    <w:p w14:paraId="3C52D054" w14:textId="77777777" w:rsidR="002D3C15" w:rsidRDefault="002D3C15" w:rsidP="002D3C15">
      <w:r w:rsidRPr="002D3C15">
        <w:rPr>
          <w:b/>
          <w:bCs/>
        </w:rPr>
        <w:t>1.3 Project Objectives/Goals</w:t>
      </w:r>
      <w:r>
        <w:t>: State the measurable technical and non-technical goals.</w:t>
      </w:r>
    </w:p>
    <w:p w14:paraId="500F0334" w14:textId="77777777" w:rsidR="002D3C15" w:rsidRDefault="002D3C15" w:rsidP="002D3C15"/>
    <w:p w14:paraId="6AFAAFD0" w14:textId="77777777" w:rsidR="002D3C15" w:rsidRDefault="002D3C15" w:rsidP="002D3C15">
      <w:r w:rsidRPr="002D3C15">
        <w:rPr>
          <w:b/>
          <w:bCs/>
        </w:rPr>
        <w:t>1.4 Scope and Limitations</w:t>
      </w:r>
      <w:r>
        <w:t>: Define what the project will and will not include.</w:t>
      </w:r>
    </w:p>
    <w:p w14:paraId="2E37BB2B" w14:textId="77777777" w:rsidR="002D3C15" w:rsidRDefault="002D3C15" w:rsidP="002D3C15"/>
    <w:p w14:paraId="2B143D29" w14:textId="77777777" w:rsidR="002D3C15" w:rsidRDefault="002D3C15" w:rsidP="002D3C15">
      <w:r w:rsidRPr="002D3C15">
        <w:rPr>
          <w:b/>
          <w:bCs/>
        </w:rPr>
        <w:t>1.5 ABET Student Outcomes Alignment:</w:t>
      </w:r>
      <w:r>
        <w:t xml:space="preserve"> Briefly state which key ABET Student Outcomes (e.g., design, communication, ethics) this project aims to demonstrate.</w:t>
      </w:r>
    </w:p>
    <w:p w14:paraId="427B0DE2" w14:textId="77777777" w:rsidR="00AE0D7A" w:rsidRPr="00AE0D7A" w:rsidRDefault="009F4C37" w:rsidP="009F4C37">
      <w:pPr>
        <w:pStyle w:val="Heading1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bookmarkStart w:id="6" w:name="_Toc368583221"/>
      <w:bookmarkStart w:id="7" w:name="_Toc370378894"/>
      <w:bookmarkStart w:id="8" w:name="_Toc373151612"/>
      <w:bookmarkStart w:id="9" w:name="_Toc214824270"/>
      <w:r>
        <w:rPr>
          <w:rFonts w:asciiTheme="majorBidi" w:hAnsiTheme="majorBidi" w:cstheme="majorBidi"/>
          <w:b/>
          <w:bCs/>
          <w:sz w:val="28"/>
          <w:szCs w:val="28"/>
        </w:rPr>
        <w:t>CHAPTER 2</w:t>
      </w:r>
      <w:r w:rsidR="00AE0D7A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AD298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422DD">
        <w:rPr>
          <w:rFonts w:asciiTheme="majorBidi" w:hAnsiTheme="majorBidi" w:cstheme="majorBidi"/>
          <w:b/>
          <w:bCs/>
          <w:sz w:val="28"/>
          <w:szCs w:val="28"/>
        </w:rPr>
        <w:t>Updated background theory</w:t>
      </w:r>
      <w:bookmarkEnd w:id="6"/>
      <w:bookmarkEnd w:id="7"/>
      <w:bookmarkEnd w:id="8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F4C37">
        <w:rPr>
          <w:rFonts w:asciiTheme="majorBidi" w:hAnsiTheme="majorBidi" w:cstheme="majorBidi"/>
          <w:b/>
          <w:bCs/>
          <w:color w:val="FF0000"/>
          <w:sz w:val="28"/>
          <w:szCs w:val="28"/>
        </w:rPr>
        <w:t>(3-4 pages)</w:t>
      </w:r>
      <w:bookmarkEnd w:id="9"/>
    </w:p>
    <w:p w14:paraId="05D07597" w14:textId="77777777" w:rsidR="009F4C37" w:rsidRDefault="009F4C37" w:rsidP="009F4C37">
      <w:r w:rsidRPr="009F4C37">
        <w:rPr>
          <w:b/>
          <w:bCs/>
        </w:rPr>
        <w:t>2.1 Theoretical Foundations</w:t>
      </w:r>
      <w:r>
        <w:t xml:space="preserve">: Review the fundamental scientific/engineering principles relevant to the project. </w:t>
      </w:r>
      <w:r w:rsidRPr="00CC6550">
        <w:rPr>
          <w:b/>
          <w:bCs/>
          <w:color w:val="FF0000"/>
        </w:rPr>
        <w:t>(1 page)</w:t>
      </w:r>
    </w:p>
    <w:p w14:paraId="293BD735" w14:textId="77777777" w:rsidR="009F4C37" w:rsidRDefault="009F4C37" w:rsidP="009F4C37">
      <w:r w:rsidRPr="009F4C37">
        <w:rPr>
          <w:b/>
          <w:bCs/>
        </w:rPr>
        <w:t>2.2 Review of Existing Solutions (State-of-the-Art):</w:t>
      </w:r>
      <w:r>
        <w:t xml:space="preserve"> Identify and analyze existing commercial or academic solutions. </w:t>
      </w:r>
      <w:r w:rsidRPr="00CC6550">
        <w:rPr>
          <w:b/>
          <w:bCs/>
          <w:color w:val="FF0000"/>
        </w:rPr>
        <w:t>(1</w:t>
      </w:r>
      <w:r>
        <w:rPr>
          <w:b/>
          <w:bCs/>
          <w:color w:val="FF0000"/>
        </w:rPr>
        <w:t>-2</w:t>
      </w:r>
      <w:r w:rsidRPr="00CC6550">
        <w:rPr>
          <w:b/>
          <w:bCs/>
          <w:color w:val="FF0000"/>
        </w:rPr>
        <w:t xml:space="preserve"> page</w:t>
      </w:r>
      <w:r>
        <w:rPr>
          <w:b/>
          <w:bCs/>
          <w:color w:val="FF0000"/>
        </w:rPr>
        <w:t>s</w:t>
      </w:r>
      <w:r w:rsidRPr="00CC6550">
        <w:rPr>
          <w:b/>
          <w:bCs/>
          <w:color w:val="FF0000"/>
        </w:rPr>
        <w:t>, preferably a summary Table)</w:t>
      </w:r>
    </w:p>
    <w:p w14:paraId="77BBCC51" w14:textId="77777777" w:rsidR="009F4C37" w:rsidRDefault="009F4C37" w:rsidP="009F4C37">
      <w:r w:rsidRPr="009F4C37">
        <w:rPr>
          <w:b/>
          <w:bCs/>
        </w:rPr>
        <w:t>2.3 Design Standards and Constraints</w:t>
      </w:r>
      <w:r>
        <w:t xml:space="preserve">: Identify all applicable engineering standards (e.g., IEEE, ISO).  </w:t>
      </w:r>
      <w:r w:rsidRPr="00CC6550">
        <w:rPr>
          <w:b/>
          <w:bCs/>
          <w:color w:val="FF0000"/>
        </w:rPr>
        <w:t>(1 Page)</w:t>
      </w:r>
    </w:p>
    <w:p w14:paraId="7A9A24E0" w14:textId="77777777" w:rsidR="00CE7481" w:rsidRPr="00CE7481" w:rsidRDefault="00CE7481" w:rsidP="00CE7481">
      <w:pPr>
        <w:pStyle w:val="BodyText"/>
      </w:pPr>
    </w:p>
    <w:p w14:paraId="0685A37C" w14:textId="77777777" w:rsidR="00CE7481" w:rsidRPr="00CE7481" w:rsidRDefault="00CE7481" w:rsidP="00CE7481">
      <w:pPr>
        <w:pStyle w:val="BodyText"/>
      </w:pPr>
    </w:p>
    <w:p w14:paraId="4FDD7422" w14:textId="77777777" w:rsidR="00CE7481" w:rsidRPr="00CE7481" w:rsidRDefault="00CE7481" w:rsidP="00CE7481">
      <w:pPr>
        <w:pStyle w:val="BodyText"/>
      </w:pPr>
    </w:p>
    <w:p w14:paraId="7DBD1D01" w14:textId="77777777" w:rsidR="00CE7481" w:rsidRPr="00CE7481" w:rsidRDefault="00CE7481" w:rsidP="00CE7481">
      <w:pPr>
        <w:pStyle w:val="BodyText"/>
      </w:pPr>
    </w:p>
    <w:p w14:paraId="5B0EBBB4" w14:textId="77777777" w:rsidR="00CE7481" w:rsidRPr="00CE7481" w:rsidRDefault="00CE7481" w:rsidP="00CE7481">
      <w:pPr>
        <w:pStyle w:val="BodyText"/>
      </w:pPr>
    </w:p>
    <w:p w14:paraId="5F43CA78" w14:textId="77777777" w:rsidR="00AE0D7A" w:rsidRPr="00AE0D7A" w:rsidRDefault="009F4C37" w:rsidP="009F4C37">
      <w:pPr>
        <w:pStyle w:val="Heading1"/>
        <w:rPr>
          <w:rFonts w:asciiTheme="majorBidi" w:hAnsiTheme="majorBidi" w:cstheme="majorBidi"/>
          <w:b/>
          <w:bCs/>
          <w:sz w:val="28"/>
          <w:szCs w:val="28"/>
        </w:rPr>
      </w:pPr>
      <w:bookmarkStart w:id="10" w:name="_Toc368583226"/>
      <w:bookmarkStart w:id="11" w:name="_Toc370378899"/>
      <w:bookmarkStart w:id="12" w:name="_Toc373151617"/>
      <w:bookmarkStart w:id="13" w:name="_Toc214824271"/>
      <w:r>
        <w:rPr>
          <w:rFonts w:asciiTheme="majorBidi" w:hAnsiTheme="majorBidi" w:cstheme="majorBidi"/>
          <w:b/>
          <w:bCs/>
          <w:sz w:val="28"/>
          <w:szCs w:val="28"/>
        </w:rPr>
        <w:t>CHAPTER 3</w:t>
      </w:r>
      <w:r w:rsidR="00AE0D7A">
        <w:rPr>
          <w:rFonts w:asciiTheme="majorBidi" w:hAnsiTheme="majorBidi" w:cstheme="majorBidi"/>
          <w:b/>
          <w:bCs/>
          <w:sz w:val="28"/>
          <w:szCs w:val="28"/>
        </w:rPr>
        <w:t>:</w:t>
      </w:r>
      <w:bookmarkEnd w:id="10"/>
      <w:bookmarkEnd w:id="11"/>
      <w:bookmarkEnd w:id="12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F4C37">
        <w:rPr>
          <w:rFonts w:asciiTheme="majorBidi" w:hAnsiTheme="majorBidi" w:cstheme="majorBidi"/>
          <w:b/>
          <w:bCs/>
          <w:sz w:val="28"/>
          <w:szCs w:val="28"/>
        </w:rPr>
        <w:t xml:space="preserve">System Design and Methodology </w:t>
      </w:r>
      <w:r>
        <w:rPr>
          <w:rFonts w:asciiTheme="majorBidi" w:hAnsiTheme="majorBidi" w:cstheme="majorBidi"/>
          <w:b/>
          <w:bCs/>
          <w:sz w:val="28"/>
          <w:szCs w:val="28"/>
        </w:rPr>
        <w:t>(</w:t>
      </w:r>
      <w:r w:rsidRPr="009F4C37">
        <w:rPr>
          <w:rFonts w:asciiTheme="majorBidi" w:hAnsiTheme="majorBidi" w:cstheme="majorBidi"/>
          <w:b/>
          <w:bCs/>
          <w:color w:val="FF0000"/>
          <w:sz w:val="28"/>
          <w:szCs w:val="28"/>
        </w:rPr>
        <w:t>10 pages</w:t>
      </w:r>
      <w:r>
        <w:rPr>
          <w:rFonts w:asciiTheme="majorBidi" w:hAnsiTheme="majorBidi" w:cstheme="majorBidi"/>
          <w:b/>
          <w:bCs/>
          <w:sz w:val="28"/>
          <w:szCs w:val="28"/>
        </w:rPr>
        <w:t>)</w:t>
      </w:r>
      <w:bookmarkEnd w:id="13"/>
    </w:p>
    <w:p w14:paraId="46BB54E1" w14:textId="77777777" w:rsidR="009F4C37" w:rsidRDefault="009F4C37" w:rsidP="009F4C37">
      <w:bookmarkStart w:id="14" w:name="_Toc368583228"/>
      <w:bookmarkStart w:id="15" w:name="_Toc370378901"/>
      <w:bookmarkStart w:id="16" w:name="_Toc373151619"/>
      <w:r w:rsidRPr="009F4C37">
        <w:rPr>
          <w:b/>
          <w:bCs/>
        </w:rPr>
        <w:t>3.1 Requirements Specification</w:t>
      </w:r>
      <w:r>
        <w:t>: Detailed list of functional and non-functional requirements.</w:t>
      </w:r>
    </w:p>
    <w:p w14:paraId="1BB41C2C" w14:textId="77777777" w:rsidR="009F4C37" w:rsidRDefault="009F4C37" w:rsidP="009F4C37">
      <w:r w:rsidRPr="009F4C37">
        <w:rPr>
          <w:b/>
          <w:bCs/>
        </w:rPr>
        <w:t>3.2 Proposed Solution/Design Architecture</w:t>
      </w:r>
      <w:r>
        <w:t>: Present the overall system architecture (block diagrams, schematics, class diagrams).</w:t>
      </w:r>
    </w:p>
    <w:p w14:paraId="67A9950E" w14:textId="77777777" w:rsidR="009F4C37" w:rsidRDefault="009F4C37" w:rsidP="009F4C37">
      <w:r w:rsidRPr="009F4C37">
        <w:rPr>
          <w:b/>
          <w:bCs/>
        </w:rPr>
        <w:t>3.3 Design Alternatives Analysis</w:t>
      </w:r>
      <w:r>
        <w:t xml:space="preserve">: Present and evaluate at least two viable alternative design approaches. </w:t>
      </w:r>
      <w:r w:rsidRPr="00CC6550">
        <w:rPr>
          <w:b/>
          <w:bCs/>
          <w:color w:val="FF0000"/>
        </w:rPr>
        <w:t>(1-2 Pages)</w:t>
      </w:r>
    </w:p>
    <w:p w14:paraId="6FC82874" w14:textId="77777777" w:rsidR="009F4C37" w:rsidRDefault="009F4C37" w:rsidP="009F4C37">
      <w:pPr>
        <w:rPr>
          <w:b/>
          <w:bCs/>
          <w:color w:val="FF0000"/>
        </w:rPr>
      </w:pPr>
      <w:r w:rsidRPr="009F4C37">
        <w:rPr>
          <w:b/>
          <w:bCs/>
        </w:rPr>
        <w:t>3.4 Implementation Plan/Project Management:</w:t>
      </w:r>
      <w:r>
        <w:t xml:space="preserve"> Describe the timeline, team roles, and tasks. </w:t>
      </w:r>
      <w:r w:rsidRPr="00CC6550">
        <w:rPr>
          <w:b/>
          <w:bCs/>
          <w:color w:val="FF0000"/>
        </w:rPr>
        <w:t>(0.5-1 Page)</w:t>
      </w:r>
    </w:p>
    <w:p w14:paraId="6CC4D955" w14:textId="77777777" w:rsidR="009F4C37" w:rsidRDefault="009F4C37" w:rsidP="009F4C37">
      <w:r w:rsidRPr="009F4C37">
        <w:rPr>
          <w:b/>
          <w:bCs/>
        </w:rPr>
        <w:t>3.5 Cost Analysis and Budget Estimation</w:t>
      </w:r>
      <w:r>
        <w:t xml:space="preserve"> </w:t>
      </w:r>
      <w:r w:rsidRPr="00442773">
        <w:rPr>
          <w:b/>
          <w:bCs/>
          <w:color w:val="FF0000"/>
        </w:rPr>
        <w:t>(0.5 Page)</w:t>
      </w:r>
    </w:p>
    <w:p w14:paraId="56D280FF" w14:textId="77777777" w:rsidR="009F4C37" w:rsidRDefault="009F4C37" w:rsidP="009F4C37"/>
    <w:bookmarkEnd w:id="14"/>
    <w:bookmarkEnd w:id="15"/>
    <w:bookmarkEnd w:id="16"/>
    <w:p w14:paraId="64AB9EDC" w14:textId="77777777" w:rsidR="00CE7481" w:rsidRPr="00CE7481" w:rsidRDefault="00CE7481" w:rsidP="00CE7481">
      <w:pPr>
        <w:pStyle w:val="BodyText"/>
      </w:pPr>
    </w:p>
    <w:p w14:paraId="26FA512A" w14:textId="77777777" w:rsidR="00AE0D7A" w:rsidRDefault="00AE0D7A">
      <w:pPr>
        <w:tabs>
          <w:tab w:val="clear" w:pos="8640"/>
        </w:tabs>
        <w:jc w:val="left"/>
      </w:pPr>
      <w:r>
        <w:br w:type="page"/>
      </w:r>
    </w:p>
    <w:p w14:paraId="6C0879AB" w14:textId="77777777" w:rsidR="00AE0D7A" w:rsidRPr="00A612E5" w:rsidRDefault="00B807A1" w:rsidP="00A612E5">
      <w:pPr>
        <w:pStyle w:val="Heading1"/>
        <w:rPr>
          <w:rFonts w:asciiTheme="majorBidi" w:hAnsiTheme="majorBidi" w:cstheme="majorBidi"/>
          <w:b/>
          <w:bCs/>
          <w:sz w:val="28"/>
          <w:szCs w:val="28"/>
        </w:rPr>
      </w:pPr>
      <w:bookmarkStart w:id="17" w:name="_Toc368583236"/>
      <w:bookmarkStart w:id="18" w:name="_Toc370378909"/>
      <w:bookmarkStart w:id="19" w:name="_Toc373151627"/>
      <w:bookmarkStart w:id="20" w:name="_Toc214824272"/>
      <w:r w:rsidRPr="00A612E5">
        <w:rPr>
          <w:rFonts w:asciiTheme="majorBidi" w:hAnsiTheme="majorBidi" w:cstheme="majorBidi"/>
          <w:b/>
          <w:bCs/>
          <w:sz w:val="28"/>
          <w:szCs w:val="28"/>
        </w:rPr>
        <w:t xml:space="preserve">CHAPTER </w:t>
      </w:r>
      <w:bookmarkEnd w:id="17"/>
      <w:bookmarkEnd w:id="18"/>
      <w:bookmarkEnd w:id="19"/>
      <w:r w:rsidR="00A612E5" w:rsidRPr="00A612E5">
        <w:rPr>
          <w:rFonts w:asciiTheme="majorBidi" w:hAnsiTheme="majorBidi" w:cstheme="majorBidi"/>
          <w:b/>
          <w:bCs/>
          <w:sz w:val="28"/>
          <w:szCs w:val="28"/>
        </w:rPr>
        <w:t>4: Implementation and Results (</w:t>
      </w:r>
      <w:r w:rsidR="00A612E5" w:rsidRPr="00A612E5">
        <w:rPr>
          <w:rFonts w:asciiTheme="majorBidi" w:hAnsiTheme="majorBidi" w:cstheme="majorBidi"/>
          <w:b/>
          <w:bCs/>
          <w:color w:val="FF0000"/>
          <w:sz w:val="28"/>
          <w:szCs w:val="28"/>
        </w:rPr>
        <w:t>10 Pages)</w:t>
      </w:r>
      <w:bookmarkEnd w:id="20"/>
    </w:p>
    <w:p w14:paraId="1C3084EB" w14:textId="77777777" w:rsidR="00A612E5" w:rsidRDefault="00A612E5" w:rsidP="00A612E5">
      <w:r w:rsidRPr="00A612E5">
        <w:rPr>
          <w:b/>
          <w:bCs/>
        </w:rPr>
        <w:t>4.1 Implementation Details</w:t>
      </w:r>
      <w:r>
        <w:t>: Specifics on building the system (coding, integration, assembly).</w:t>
      </w:r>
    </w:p>
    <w:p w14:paraId="0C67DF26" w14:textId="77777777" w:rsidR="00A612E5" w:rsidRDefault="00A612E5" w:rsidP="00A612E5">
      <w:r w:rsidRPr="00A612E5">
        <w:rPr>
          <w:b/>
          <w:bCs/>
        </w:rPr>
        <w:t>4.2 Experimental Setup</w:t>
      </w:r>
      <w:r>
        <w:t>: Describe the environment, tools, and procedures used for testing.</w:t>
      </w:r>
    </w:p>
    <w:p w14:paraId="07E87BFE" w14:textId="77777777" w:rsidR="00A612E5" w:rsidRDefault="00A612E5" w:rsidP="00A612E5">
      <w:r w:rsidRPr="00A612E5">
        <w:rPr>
          <w:b/>
          <w:bCs/>
        </w:rPr>
        <w:t>4.3 Results and Data Analysis</w:t>
      </w:r>
      <w:r>
        <w:t>: Present the results and analyze them against the design requirements.</w:t>
      </w:r>
    </w:p>
    <w:p w14:paraId="7CE961D0" w14:textId="77777777" w:rsidR="002A731B" w:rsidRDefault="002A731B">
      <w:pPr>
        <w:tabs>
          <w:tab w:val="clear" w:pos="8640"/>
        </w:tabs>
        <w:jc w:val="left"/>
      </w:pPr>
      <w:r>
        <w:br w:type="page"/>
      </w:r>
    </w:p>
    <w:p w14:paraId="205A5EA7" w14:textId="77777777" w:rsidR="00C10DFF" w:rsidRPr="00A612E5" w:rsidRDefault="00C10DFF" w:rsidP="00DF7498">
      <w:pPr>
        <w:pStyle w:val="Heading1"/>
        <w:rPr>
          <w:rFonts w:asciiTheme="majorBidi" w:hAnsiTheme="majorBidi" w:cstheme="majorBidi"/>
          <w:b/>
          <w:bCs/>
          <w:sz w:val="28"/>
          <w:szCs w:val="28"/>
        </w:rPr>
      </w:pPr>
      <w:bookmarkStart w:id="21" w:name="_Toc214824273"/>
      <w:r w:rsidRPr="00A612E5">
        <w:rPr>
          <w:rFonts w:asciiTheme="majorBidi" w:hAnsiTheme="majorBidi" w:cstheme="majorBidi"/>
          <w:b/>
          <w:bCs/>
          <w:sz w:val="28"/>
          <w:szCs w:val="28"/>
        </w:rPr>
        <w:t xml:space="preserve">CHAPTER </w:t>
      </w:r>
      <w:r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A612E5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DF7498" w:rsidRPr="00DF7498">
        <w:rPr>
          <w:rFonts w:asciiTheme="majorBidi" w:hAnsiTheme="majorBidi" w:cstheme="majorBidi"/>
          <w:b/>
          <w:bCs/>
          <w:sz w:val="28"/>
          <w:szCs w:val="28"/>
        </w:rPr>
        <w:t>ECONOMIC, ETHICAL, AND CONTEMPORARY ISSUES</w:t>
      </w:r>
      <w:r w:rsidR="00DF749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612E5">
        <w:rPr>
          <w:rFonts w:asciiTheme="majorBidi" w:hAnsiTheme="majorBidi" w:cstheme="majorBidi"/>
          <w:b/>
          <w:bCs/>
          <w:sz w:val="28"/>
          <w:szCs w:val="28"/>
        </w:rPr>
        <w:t>(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>1 Page</w:t>
      </w:r>
      <w:r w:rsidRPr="00A612E5">
        <w:rPr>
          <w:rFonts w:asciiTheme="majorBidi" w:hAnsiTheme="majorBidi" w:cstheme="majorBidi"/>
          <w:b/>
          <w:bCs/>
          <w:color w:val="FF0000"/>
          <w:sz w:val="28"/>
          <w:szCs w:val="28"/>
        </w:rPr>
        <w:t>)</w:t>
      </w:r>
      <w:bookmarkEnd w:id="21"/>
    </w:p>
    <w:p w14:paraId="45EDEA55" w14:textId="77777777" w:rsidR="00C10DFF" w:rsidRDefault="00C10DFF" w:rsidP="00C10DFF">
      <w:pPr>
        <w:rPr>
          <w:b/>
          <w:bCs/>
        </w:rPr>
      </w:pPr>
      <w:r w:rsidRPr="00C10DFF">
        <w:rPr>
          <w:b/>
          <w:bCs/>
        </w:rPr>
        <w:t>5.1</w:t>
      </w:r>
      <w:r>
        <w:rPr>
          <w:b/>
          <w:bCs/>
        </w:rPr>
        <w:t xml:space="preserve"> </w:t>
      </w:r>
      <w:r w:rsidRPr="00C10DFF">
        <w:rPr>
          <w:b/>
          <w:bCs/>
        </w:rPr>
        <w:tab/>
        <w:t>Commercializing the Project and Relevance to JORDAN and the Region</w:t>
      </w:r>
    </w:p>
    <w:p w14:paraId="5343AB86" w14:textId="77777777" w:rsidR="00C10DFF" w:rsidRDefault="00C10DFF" w:rsidP="00C10DFF">
      <w:pPr>
        <w:rPr>
          <w:b/>
          <w:bCs/>
        </w:rPr>
      </w:pPr>
    </w:p>
    <w:p w14:paraId="66181C0E" w14:textId="77777777" w:rsidR="00C10DFF" w:rsidRDefault="00C10DFF" w:rsidP="00C10DFF">
      <w:pPr>
        <w:rPr>
          <w:b/>
          <w:bCs/>
        </w:rPr>
      </w:pPr>
      <w:r>
        <w:rPr>
          <w:b/>
          <w:bCs/>
        </w:rPr>
        <w:t xml:space="preserve">5.2 </w:t>
      </w:r>
      <w:r w:rsidRPr="00C10DFF">
        <w:rPr>
          <w:b/>
          <w:bCs/>
        </w:rPr>
        <w:t>Relevant Code of Ethics and Moral Framework</w:t>
      </w:r>
    </w:p>
    <w:p w14:paraId="45F91FE6" w14:textId="77777777" w:rsidR="00C10DFF" w:rsidRDefault="00C10DFF" w:rsidP="00C10DFF">
      <w:pPr>
        <w:rPr>
          <w:b/>
          <w:bCs/>
        </w:rPr>
      </w:pPr>
    </w:p>
    <w:p w14:paraId="01499A18" w14:textId="77777777" w:rsidR="00C10DFF" w:rsidRPr="00C10DFF" w:rsidRDefault="00C10DFF" w:rsidP="00C10DFF">
      <w:pPr>
        <w:rPr>
          <w:b/>
          <w:bCs/>
        </w:rPr>
      </w:pPr>
      <w:r>
        <w:rPr>
          <w:b/>
          <w:bCs/>
        </w:rPr>
        <w:t xml:space="preserve">5.3 </w:t>
      </w:r>
      <w:r w:rsidRPr="00C10DFF">
        <w:rPr>
          <w:b/>
          <w:bCs/>
        </w:rPr>
        <w:t>Environmental Analysis and Discussion</w:t>
      </w:r>
    </w:p>
    <w:p w14:paraId="7FA92E88" w14:textId="77777777" w:rsidR="00C10DFF" w:rsidRDefault="00C10DFF" w:rsidP="00C10DFF"/>
    <w:p w14:paraId="186B10DE" w14:textId="77777777" w:rsidR="00A612E5" w:rsidRDefault="00A612E5" w:rsidP="00C10DFF">
      <w:pPr>
        <w:pStyle w:val="Heading1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bookmarkStart w:id="22" w:name="_Toc214824274"/>
      <w:r w:rsidRPr="00A612E5">
        <w:rPr>
          <w:rFonts w:asciiTheme="majorBidi" w:hAnsiTheme="majorBidi" w:cstheme="majorBidi"/>
          <w:b/>
          <w:bCs/>
          <w:sz w:val="28"/>
          <w:szCs w:val="28"/>
        </w:rPr>
        <w:t xml:space="preserve">CHAPTER </w:t>
      </w:r>
      <w:r w:rsidR="00C10DFF">
        <w:rPr>
          <w:rFonts w:asciiTheme="majorBidi" w:hAnsiTheme="majorBidi" w:cstheme="majorBidi"/>
          <w:b/>
          <w:bCs/>
          <w:sz w:val="28"/>
          <w:szCs w:val="28"/>
        </w:rPr>
        <w:t>6</w:t>
      </w:r>
      <w:r w:rsidRPr="00A612E5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303A1C" w:rsidRPr="00303A1C">
        <w:rPr>
          <w:rFonts w:asciiTheme="majorBidi" w:hAnsiTheme="majorBidi" w:cstheme="majorBidi"/>
          <w:b/>
          <w:bCs/>
          <w:sz w:val="28"/>
          <w:szCs w:val="28"/>
        </w:rPr>
        <w:t xml:space="preserve">Conclusion and Future Work </w:t>
      </w:r>
      <w:r w:rsidRPr="00A612E5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C10DFF">
        <w:rPr>
          <w:rFonts w:asciiTheme="majorBidi" w:hAnsiTheme="majorBidi" w:cstheme="majorBidi"/>
          <w:b/>
          <w:bCs/>
          <w:color w:val="FF0000"/>
          <w:sz w:val="28"/>
          <w:szCs w:val="28"/>
        </w:rPr>
        <w:t>2</w:t>
      </w:r>
      <w:r w:rsidRPr="00A612E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Pages</w:t>
      </w:r>
      <w:r w:rsidR="00C10DFF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MAX</w:t>
      </w:r>
      <w:r w:rsidRPr="00A612E5">
        <w:rPr>
          <w:rFonts w:asciiTheme="majorBidi" w:hAnsiTheme="majorBidi" w:cstheme="majorBidi"/>
          <w:b/>
          <w:bCs/>
          <w:color w:val="FF0000"/>
          <w:sz w:val="28"/>
          <w:szCs w:val="28"/>
        </w:rPr>
        <w:t>)</w:t>
      </w:r>
      <w:bookmarkEnd w:id="22"/>
    </w:p>
    <w:p w14:paraId="5E72E498" w14:textId="77777777" w:rsidR="00C10DFF" w:rsidRDefault="00C10DFF" w:rsidP="00C10DFF">
      <w:r>
        <w:t xml:space="preserve">6.1 Conclusion: Summarize whether the project objectives were met and how the final design addresses the initial problem. </w:t>
      </w:r>
      <w:r w:rsidRPr="00CC6550">
        <w:rPr>
          <w:b/>
          <w:bCs/>
          <w:color w:val="FF0000"/>
        </w:rPr>
        <w:t>(</w:t>
      </w:r>
      <w:r>
        <w:rPr>
          <w:b/>
          <w:bCs/>
          <w:color w:val="FF0000"/>
        </w:rPr>
        <w:t>1</w:t>
      </w:r>
      <w:r w:rsidRPr="00CC6550">
        <w:rPr>
          <w:b/>
          <w:bCs/>
          <w:color w:val="FF0000"/>
        </w:rPr>
        <w:t>-page</w:t>
      </w:r>
      <w:r>
        <w:rPr>
          <w:b/>
          <w:bCs/>
          <w:color w:val="FF0000"/>
        </w:rPr>
        <w:t xml:space="preserve"> max</w:t>
      </w:r>
      <w:r w:rsidRPr="00CC6550">
        <w:rPr>
          <w:b/>
          <w:bCs/>
          <w:color w:val="FF0000"/>
        </w:rPr>
        <w:t>)</w:t>
      </w:r>
    </w:p>
    <w:p w14:paraId="78B89426" w14:textId="77777777" w:rsidR="00C10DFF" w:rsidRDefault="00C10DFF" w:rsidP="00C10DFF">
      <w:r>
        <w:t>6.2 Future Work: Suggest clear next steps for further development or research.</w:t>
      </w:r>
      <w:r w:rsidRPr="00CC6550">
        <w:rPr>
          <w:b/>
          <w:bCs/>
          <w:color w:val="FF0000"/>
        </w:rPr>
        <w:t>( one paragraph)</w:t>
      </w:r>
    </w:p>
    <w:p w14:paraId="5C187C73" w14:textId="77777777" w:rsidR="00C10DFF" w:rsidRPr="00C10DFF" w:rsidRDefault="00C10DFF" w:rsidP="00C10DFF">
      <w:pPr>
        <w:pStyle w:val="BodyText"/>
      </w:pPr>
    </w:p>
    <w:p w14:paraId="326B315A" w14:textId="77777777" w:rsidR="00303A1C" w:rsidRDefault="00303A1C" w:rsidP="00A612E5"/>
    <w:p w14:paraId="555120E9" w14:textId="77777777" w:rsidR="00303A1C" w:rsidRDefault="00303A1C" w:rsidP="00A612E5"/>
    <w:p w14:paraId="246874F8" w14:textId="77777777" w:rsidR="00303A1C" w:rsidRDefault="00303A1C" w:rsidP="00A612E5"/>
    <w:p w14:paraId="565C1E44" w14:textId="77777777" w:rsidR="00303A1C" w:rsidRDefault="00303A1C" w:rsidP="00A612E5"/>
    <w:p w14:paraId="2701FE2E" w14:textId="77777777" w:rsidR="00303A1C" w:rsidRDefault="00303A1C" w:rsidP="00A612E5"/>
    <w:p w14:paraId="1280FEA2" w14:textId="77777777" w:rsidR="00303A1C" w:rsidRDefault="00303A1C" w:rsidP="00A612E5"/>
    <w:p w14:paraId="79B5511C" w14:textId="77777777" w:rsidR="00303A1C" w:rsidRDefault="00303A1C" w:rsidP="00A612E5"/>
    <w:p w14:paraId="3BF58B38" w14:textId="77777777" w:rsidR="00303A1C" w:rsidRDefault="00303A1C" w:rsidP="00A612E5"/>
    <w:p w14:paraId="55EABA7C" w14:textId="77777777" w:rsidR="00303A1C" w:rsidRDefault="00303A1C" w:rsidP="00A612E5"/>
    <w:p w14:paraId="29010A67" w14:textId="77777777" w:rsidR="00303A1C" w:rsidRDefault="00303A1C" w:rsidP="00A612E5"/>
    <w:p w14:paraId="27F8E5B7" w14:textId="77777777" w:rsidR="00303A1C" w:rsidRDefault="00303A1C" w:rsidP="00A612E5"/>
    <w:p w14:paraId="12915E39" w14:textId="77777777" w:rsidR="00303A1C" w:rsidRDefault="00303A1C" w:rsidP="00A612E5"/>
    <w:p w14:paraId="6DD861C8" w14:textId="77777777" w:rsidR="00303A1C" w:rsidRDefault="00303A1C" w:rsidP="00A612E5"/>
    <w:p w14:paraId="212C34E3" w14:textId="77777777" w:rsidR="00303A1C" w:rsidRDefault="00303A1C" w:rsidP="00A612E5"/>
    <w:p w14:paraId="37F5AC6D" w14:textId="77777777" w:rsidR="00303A1C" w:rsidRDefault="00303A1C" w:rsidP="00A612E5"/>
    <w:p w14:paraId="66E4A1C5" w14:textId="77777777" w:rsidR="00303A1C" w:rsidRDefault="00303A1C" w:rsidP="00A612E5"/>
    <w:p w14:paraId="6C1EEA0A" w14:textId="77777777" w:rsidR="00303A1C" w:rsidRDefault="00303A1C" w:rsidP="00A612E5"/>
    <w:p w14:paraId="79057BEA" w14:textId="77777777" w:rsidR="00303A1C" w:rsidRDefault="00303A1C" w:rsidP="00A612E5"/>
    <w:p w14:paraId="626FAAA1" w14:textId="77777777" w:rsidR="00303A1C" w:rsidRDefault="00303A1C" w:rsidP="00A612E5"/>
    <w:p w14:paraId="70F1CE9B" w14:textId="77777777" w:rsidR="00303A1C" w:rsidRDefault="00303A1C" w:rsidP="00A612E5"/>
    <w:p w14:paraId="079014A3" w14:textId="77777777" w:rsidR="00303A1C" w:rsidRDefault="00303A1C" w:rsidP="00A612E5"/>
    <w:p w14:paraId="3D745C4D" w14:textId="77777777" w:rsidR="00303A1C" w:rsidRDefault="00303A1C" w:rsidP="00A612E5"/>
    <w:p w14:paraId="3405BA75" w14:textId="77777777" w:rsidR="00303A1C" w:rsidRDefault="00303A1C" w:rsidP="00A612E5"/>
    <w:p w14:paraId="5ACEF517" w14:textId="77777777" w:rsidR="00303A1C" w:rsidRDefault="00303A1C" w:rsidP="00A612E5"/>
    <w:p w14:paraId="509D6459" w14:textId="77777777" w:rsidR="00303A1C" w:rsidRDefault="00303A1C" w:rsidP="00A612E5"/>
    <w:p w14:paraId="411F80E0" w14:textId="77777777" w:rsidR="00303A1C" w:rsidRDefault="00303A1C" w:rsidP="00A612E5"/>
    <w:p w14:paraId="709FE358" w14:textId="77777777" w:rsidR="00303A1C" w:rsidRDefault="00303A1C" w:rsidP="00A612E5"/>
    <w:p w14:paraId="40E19C3B" w14:textId="77777777" w:rsidR="00303A1C" w:rsidRDefault="00303A1C" w:rsidP="00A612E5"/>
    <w:p w14:paraId="2A33679D" w14:textId="77777777" w:rsidR="00303A1C" w:rsidRDefault="00303A1C" w:rsidP="00A612E5"/>
    <w:p w14:paraId="111AC642" w14:textId="77777777" w:rsidR="002A731B" w:rsidRDefault="002A731B">
      <w:pPr>
        <w:tabs>
          <w:tab w:val="clear" w:pos="8640"/>
        </w:tabs>
        <w:jc w:val="left"/>
      </w:pPr>
      <w:r>
        <w:br w:type="page"/>
      </w:r>
    </w:p>
    <w:p w14:paraId="4B348BBF" w14:textId="77777777" w:rsidR="00CB2397" w:rsidRPr="00CB2397" w:rsidRDefault="00CB2397" w:rsidP="00CB2397">
      <w:pPr>
        <w:pStyle w:val="Heading1"/>
        <w:numPr>
          <w:ilvl w:val="0"/>
          <w:numId w:val="0"/>
        </w:numPr>
        <w:jc w:val="left"/>
        <w:rPr>
          <w:rFonts w:asciiTheme="majorBidi" w:hAnsiTheme="majorBidi" w:cstheme="majorBidi"/>
          <w:b/>
          <w:bCs/>
          <w:sz w:val="28"/>
          <w:szCs w:val="28"/>
        </w:rPr>
      </w:pPr>
      <w:bookmarkStart w:id="23" w:name="_Toc368583244"/>
      <w:bookmarkStart w:id="24" w:name="_Toc370378917"/>
      <w:bookmarkStart w:id="25" w:name="_Toc373151635"/>
      <w:bookmarkStart w:id="26" w:name="_Toc214824275"/>
      <w:r w:rsidRPr="00CB2397">
        <w:rPr>
          <w:rFonts w:asciiTheme="majorBidi" w:hAnsiTheme="majorBidi" w:cstheme="majorBidi"/>
          <w:b/>
          <w:bCs/>
          <w:sz w:val="28"/>
          <w:szCs w:val="28"/>
        </w:rPr>
        <w:t>REFERENCES</w:t>
      </w:r>
      <w:bookmarkEnd w:id="23"/>
      <w:bookmarkEnd w:id="24"/>
      <w:bookmarkEnd w:id="25"/>
      <w:bookmarkEnd w:id="26"/>
    </w:p>
    <w:p w14:paraId="39E1F9F3" w14:textId="77777777" w:rsidR="00AE0D7A" w:rsidRPr="00AE0D7A" w:rsidRDefault="00161B22" w:rsidP="00AE0D7A">
      <w:pPr>
        <w:pStyle w:val="BodyText"/>
      </w:pPr>
      <w:r>
        <w:t>[1]</w:t>
      </w:r>
    </w:p>
    <w:p w14:paraId="2D3EB7C5" w14:textId="77777777" w:rsidR="00AE0D7A" w:rsidRPr="00AE0D7A" w:rsidRDefault="00AE0D7A" w:rsidP="00AE0D7A">
      <w:pPr>
        <w:pStyle w:val="BodyText"/>
      </w:pPr>
    </w:p>
    <w:p w14:paraId="5A1CC7E6" w14:textId="77777777" w:rsidR="00CB2397" w:rsidRDefault="00CB2397">
      <w:pPr>
        <w:tabs>
          <w:tab w:val="clear" w:pos="8640"/>
        </w:tabs>
        <w:jc w:val="left"/>
      </w:pPr>
      <w:r>
        <w:br w:type="page"/>
      </w:r>
    </w:p>
    <w:p w14:paraId="1D2D9966" w14:textId="77777777" w:rsidR="00CB2397" w:rsidRPr="00CB2397" w:rsidRDefault="00CB2397" w:rsidP="00CB2397">
      <w:pPr>
        <w:pStyle w:val="Heading1"/>
        <w:numPr>
          <w:ilvl w:val="0"/>
          <w:numId w:val="0"/>
        </w:numPr>
        <w:jc w:val="left"/>
        <w:rPr>
          <w:rFonts w:asciiTheme="majorBidi" w:hAnsiTheme="majorBidi" w:cstheme="majorBidi"/>
          <w:b/>
          <w:bCs/>
          <w:sz w:val="28"/>
          <w:szCs w:val="28"/>
        </w:rPr>
      </w:pPr>
      <w:bookmarkStart w:id="27" w:name="_Toc368583248"/>
      <w:bookmarkStart w:id="28" w:name="_Toc370378918"/>
      <w:bookmarkStart w:id="29" w:name="_Toc373151636"/>
      <w:bookmarkStart w:id="30" w:name="_Toc214824276"/>
      <w:r w:rsidRPr="00CB2397">
        <w:rPr>
          <w:rFonts w:asciiTheme="majorBidi" w:hAnsiTheme="majorBidi" w:cstheme="majorBidi"/>
          <w:b/>
          <w:bCs/>
          <w:sz w:val="28"/>
          <w:szCs w:val="28"/>
        </w:rPr>
        <w:t>APPENDICES</w:t>
      </w:r>
      <w:bookmarkEnd w:id="27"/>
      <w:bookmarkEnd w:id="28"/>
      <w:bookmarkEnd w:id="29"/>
      <w:bookmarkEnd w:id="30"/>
    </w:p>
    <w:p w14:paraId="7962A588" w14:textId="77777777" w:rsidR="00C10DFF" w:rsidRPr="00C10DFF" w:rsidRDefault="00C10DFF" w:rsidP="00C10DFF">
      <w:pPr>
        <w:rPr>
          <w:color w:val="FF0000"/>
        </w:rPr>
      </w:pPr>
      <w:r w:rsidRPr="00C10DFF">
        <w:rPr>
          <w:color w:val="FF0000"/>
        </w:rPr>
        <w:t>(Not allocated in page budget. Prefer to have it in shared drive)</w:t>
      </w:r>
    </w:p>
    <w:p w14:paraId="58755D8C" w14:textId="77777777" w:rsidR="00C10DFF" w:rsidRDefault="00C10DFF" w:rsidP="00C10DFF"/>
    <w:p w14:paraId="2992A98A" w14:textId="77777777" w:rsidR="00C10DFF" w:rsidRDefault="00C10DFF" w:rsidP="00C10DFF">
      <w:r w:rsidRPr="00C10DFF">
        <w:rPr>
          <w:b/>
          <w:bCs/>
        </w:rPr>
        <w:t>Appendix A</w:t>
      </w:r>
      <w:r>
        <w:t>: Code/Source Material: Include key code snippets, bill of materials, or CAD files.</w:t>
      </w:r>
    </w:p>
    <w:p w14:paraId="7A7ED943" w14:textId="77777777" w:rsidR="00C10DFF" w:rsidRDefault="00C10DFF" w:rsidP="00C10DFF">
      <w:r w:rsidRPr="00C10DFF">
        <w:rPr>
          <w:b/>
          <w:bCs/>
        </w:rPr>
        <w:t>Appendix B</w:t>
      </w:r>
      <w:r>
        <w:t>: Project Management Documentation: Team meeting minutes, Gantt charts, risk assessment log.</w:t>
      </w:r>
    </w:p>
    <w:p w14:paraId="6F61E024" w14:textId="77777777" w:rsidR="00C10DFF" w:rsidRDefault="00C10DFF" w:rsidP="00C10DFF">
      <w:r w:rsidRPr="00C10DFF">
        <w:rPr>
          <w:b/>
          <w:bCs/>
        </w:rPr>
        <w:t>Appendix C</w:t>
      </w:r>
      <w:r>
        <w:t>: ABET Student Outcome Assessment: Include a self-assessment demonstrating how the project achieved the required outcomes.</w:t>
      </w:r>
    </w:p>
    <w:p w14:paraId="18E0A836" w14:textId="77777777" w:rsidR="00AE0D7A" w:rsidRPr="00AE0D7A" w:rsidRDefault="00AE0D7A" w:rsidP="00AE0D7A">
      <w:pPr>
        <w:pStyle w:val="BodyText"/>
      </w:pPr>
    </w:p>
    <w:p w14:paraId="7DA1DF14" w14:textId="77777777" w:rsidR="00CB2397" w:rsidRPr="00CB2397" w:rsidRDefault="00CB2397" w:rsidP="00CB2397"/>
    <w:p w14:paraId="45F7FCB3" w14:textId="77777777" w:rsidR="00CB2397" w:rsidRPr="00CB2397" w:rsidRDefault="00CB2397" w:rsidP="00CB2397"/>
    <w:p w14:paraId="55A6315F" w14:textId="77777777" w:rsidR="00CB2397" w:rsidRPr="00CB2397" w:rsidRDefault="00CB2397" w:rsidP="00CB2397"/>
    <w:p w14:paraId="76F37FE2" w14:textId="77777777" w:rsidR="00CE305F" w:rsidRPr="00CB2397" w:rsidRDefault="00CE305F" w:rsidP="00CB2397">
      <w:pPr>
        <w:sectPr w:rsidR="00CE305F" w:rsidRPr="00CB2397">
          <w:headerReference w:type="first" r:id="rId15"/>
          <w:footerReference w:type="first" r:id="rId16"/>
          <w:pgSz w:w="12240" w:h="15840" w:code="1"/>
          <w:pgMar w:top="2160" w:right="1920" w:bottom="1920" w:left="2880" w:header="1440" w:footer="1440" w:gutter="0"/>
          <w:pgNumType w:start="1"/>
          <w:cols w:space="360"/>
          <w:titlePg/>
        </w:sectPr>
      </w:pPr>
    </w:p>
    <w:p w14:paraId="767DE67A" w14:textId="77777777" w:rsidR="00CE305F" w:rsidRDefault="00A63A0F" w:rsidP="00A63A0F">
      <w:pPr>
        <w:pStyle w:val="Bibliography"/>
        <w:ind w:left="0" w:firstLine="0"/>
      </w:pPr>
      <w:r>
        <w:t xml:space="preserve">  </w:t>
      </w:r>
    </w:p>
    <w:sectPr w:rsidR="00CE305F" w:rsidSect="003B0520">
      <w:footerReference w:type="even" r:id="rId17"/>
      <w:footerReference w:type="default" r:id="rId18"/>
      <w:footerReference w:type="first" r:id="rId19"/>
      <w:pgSz w:w="12240" w:h="15840" w:code="1"/>
      <w:pgMar w:top="2160" w:right="1915" w:bottom="2160" w:left="2880" w:header="1440" w:footer="1440" w:gutter="0"/>
      <w:pgNumType w:start="5"/>
      <w:cols w:num="3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08DC4" w14:textId="77777777" w:rsidR="004409FE" w:rsidRDefault="004409FE">
      <w:r>
        <w:separator/>
      </w:r>
    </w:p>
  </w:endnote>
  <w:endnote w:type="continuationSeparator" w:id="0">
    <w:p w14:paraId="518C145D" w14:textId="77777777" w:rsidR="004409FE" w:rsidRDefault="00440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20FCA" w14:textId="77777777" w:rsidR="00565BB0" w:rsidRDefault="00565BB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F7498">
      <w:rPr>
        <w:rStyle w:val="PageNumber"/>
        <w:noProof/>
      </w:rPr>
      <w:t>5</w:t>
    </w:r>
    <w:r>
      <w:rPr>
        <w:rStyle w:val="PageNumber"/>
      </w:rPr>
      <w:fldChar w:fldCharType="end"/>
    </w:r>
  </w:p>
  <w:p w14:paraId="5D647E11" w14:textId="77777777" w:rsidR="00565BB0" w:rsidRDefault="00565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2683A" w14:textId="77777777" w:rsidR="00565BB0" w:rsidRDefault="00565BB0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F7498">
      <w:rPr>
        <w:rStyle w:val="PageNumber"/>
        <w:noProof/>
      </w:rPr>
      <w:t>i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5ED0B" w14:textId="77777777" w:rsidR="00565BB0" w:rsidRDefault="00565BB0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F749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F435" w14:textId="77777777" w:rsidR="00565BB0" w:rsidRDefault="00565BB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v</w:t>
    </w:r>
    <w:r>
      <w:rPr>
        <w:rStyle w:val="PageNumber"/>
      </w:rPr>
      <w:fldChar w:fldCharType="end"/>
    </w:r>
  </w:p>
  <w:p w14:paraId="2483534C" w14:textId="77777777" w:rsidR="00565BB0" w:rsidRDefault="00565BB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0949" w14:textId="77777777" w:rsidR="00565BB0" w:rsidRDefault="00565BB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t>4</w:t>
    </w:r>
  </w:p>
  <w:p w14:paraId="24B8EBD8" w14:textId="77777777" w:rsidR="00565BB0" w:rsidRDefault="00565BB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77EF" w14:textId="77777777" w:rsidR="00565BB0" w:rsidRDefault="00565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69BEE" w14:textId="77777777" w:rsidR="004409FE" w:rsidRDefault="004409FE">
      <w:r>
        <w:separator/>
      </w:r>
    </w:p>
  </w:footnote>
  <w:footnote w:type="continuationSeparator" w:id="0">
    <w:p w14:paraId="262CA54E" w14:textId="77777777" w:rsidR="004409FE" w:rsidRDefault="00440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199F4" w14:textId="77777777" w:rsidR="00565BB0" w:rsidRDefault="00565B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BC1C" w14:textId="77777777" w:rsidR="00565BB0" w:rsidRDefault="00565B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654F4263"/>
    <w:multiLevelType w:val="singleLevel"/>
    <w:tmpl w:val="27D202C6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2" w15:restartNumberingAfterBreak="0">
    <w:nsid w:val="693C7E43"/>
    <w:multiLevelType w:val="multilevel"/>
    <w:tmpl w:val="4B5A0A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71A52A30"/>
    <w:multiLevelType w:val="singleLevel"/>
    <w:tmpl w:val="27D202C6"/>
    <w:lvl w:ilvl="0">
      <w:start w:val="1"/>
      <w:numFmt w:val="decimal"/>
      <w:pStyle w:val="ListNumber"/>
      <w:lvlText w:val="%1."/>
      <w:legacy w:legacy="1" w:legacySpace="0" w:legacyIndent="360"/>
      <w:lvlJc w:val="left"/>
      <w:pPr>
        <w:ind w:left="720" w:hanging="360"/>
      </w:pPr>
    </w:lvl>
  </w:abstractNum>
  <w:abstractNum w:abstractNumId="4" w15:restartNumberingAfterBreak="0">
    <w:nsid w:val="71EC487C"/>
    <w:multiLevelType w:val="multilevel"/>
    <w:tmpl w:val="5684676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ind w:left="2987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87076976">
    <w:abstractNumId w:val="3"/>
    <w:lvlOverride w:ilvl="0">
      <w:lvl w:ilvl="0">
        <w:start w:val="1"/>
        <w:numFmt w:val="decimal"/>
        <w:pStyle w:val="ListNumber"/>
        <w:lvlText w:val="%1."/>
        <w:legacy w:legacy="1" w:legacySpace="0" w:legacyIndent="360"/>
        <w:lvlJc w:val="left"/>
        <w:pPr>
          <w:ind w:left="720" w:hanging="360"/>
        </w:pPr>
      </w:lvl>
    </w:lvlOverride>
  </w:num>
  <w:num w:numId="2" w16cid:durableId="1666009208">
    <w:abstractNumId w:val="1"/>
  </w:num>
  <w:num w:numId="3" w16cid:durableId="1686519283">
    <w:abstractNumId w:val="4"/>
  </w:num>
  <w:num w:numId="4" w16cid:durableId="680591432">
    <w:abstractNumId w:val="4"/>
  </w:num>
  <w:num w:numId="5" w16cid:durableId="1358389819">
    <w:abstractNumId w:val="4"/>
  </w:num>
  <w:num w:numId="6" w16cid:durableId="957296945">
    <w:abstractNumId w:val="4"/>
  </w:num>
  <w:num w:numId="7" w16cid:durableId="79110648">
    <w:abstractNumId w:val="4"/>
  </w:num>
  <w:num w:numId="8" w16cid:durableId="391781910">
    <w:abstractNumId w:val="4"/>
  </w:num>
  <w:num w:numId="9" w16cid:durableId="89207762">
    <w:abstractNumId w:val="4"/>
  </w:num>
  <w:num w:numId="10" w16cid:durableId="1788696650">
    <w:abstractNumId w:val="4"/>
  </w:num>
  <w:num w:numId="11" w16cid:durableId="1264413341">
    <w:abstractNumId w:val="4"/>
  </w:num>
  <w:num w:numId="12" w16cid:durableId="1456093692">
    <w:abstractNumId w:val="4"/>
  </w:num>
  <w:num w:numId="13" w16cid:durableId="1502699615">
    <w:abstractNumId w:val="4"/>
  </w:num>
  <w:num w:numId="14" w16cid:durableId="344601236">
    <w:abstractNumId w:val="4"/>
  </w:num>
  <w:num w:numId="15" w16cid:durableId="1257322453">
    <w:abstractNumId w:val="4"/>
  </w:num>
  <w:num w:numId="16" w16cid:durableId="1400667863">
    <w:abstractNumId w:val="2"/>
  </w:num>
  <w:num w:numId="17" w16cid:durableId="1772898833">
    <w:abstractNumId w:val="4"/>
  </w:num>
  <w:num w:numId="18" w16cid:durableId="136290240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5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78B"/>
    <w:rsid w:val="00011916"/>
    <w:rsid w:val="00021FD7"/>
    <w:rsid w:val="00036B62"/>
    <w:rsid w:val="00037F73"/>
    <w:rsid w:val="00057D1C"/>
    <w:rsid w:val="000A73D3"/>
    <w:rsid w:val="000C7861"/>
    <w:rsid w:val="00132517"/>
    <w:rsid w:val="00151CCA"/>
    <w:rsid w:val="00161B22"/>
    <w:rsid w:val="00170E67"/>
    <w:rsid w:val="001769DD"/>
    <w:rsid w:val="001A1817"/>
    <w:rsid w:val="001A3272"/>
    <w:rsid w:val="001F57D3"/>
    <w:rsid w:val="00217C33"/>
    <w:rsid w:val="002317BC"/>
    <w:rsid w:val="00266E38"/>
    <w:rsid w:val="00284E8F"/>
    <w:rsid w:val="002A731B"/>
    <w:rsid w:val="002D3C15"/>
    <w:rsid w:val="002E4D99"/>
    <w:rsid w:val="00303A1C"/>
    <w:rsid w:val="00334B9B"/>
    <w:rsid w:val="00340548"/>
    <w:rsid w:val="00373746"/>
    <w:rsid w:val="003A4D5A"/>
    <w:rsid w:val="003B0520"/>
    <w:rsid w:val="003B349C"/>
    <w:rsid w:val="003C7E39"/>
    <w:rsid w:val="004409FE"/>
    <w:rsid w:val="0048237A"/>
    <w:rsid w:val="004B5DB3"/>
    <w:rsid w:val="004F7234"/>
    <w:rsid w:val="005422DD"/>
    <w:rsid w:val="00565BB0"/>
    <w:rsid w:val="005737ED"/>
    <w:rsid w:val="005D2537"/>
    <w:rsid w:val="00661979"/>
    <w:rsid w:val="00670FAB"/>
    <w:rsid w:val="00696C45"/>
    <w:rsid w:val="006A2BDF"/>
    <w:rsid w:val="006F278B"/>
    <w:rsid w:val="0070692A"/>
    <w:rsid w:val="00727EE3"/>
    <w:rsid w:val="0077352D"/>
    <w:rsid w:val="00780DA6"/>
    <w:rsid w:val="0078368A"/>
    <w:rsid w:val="00794F87"/>
    <w:rsid w:val="007F4656"/>
    <w:rsid w:val="00847F99"/>
    <w:rsid w:val="00876714"/>
    <w:rsid w:val="00891167"/>
    <w:rsid w:val="0089602B"/>
    <w:rsid w:val="008F07B3"/>
    <w:rsid w:val="00911E8C"/>
    <w:rsid w:val="009136E1"/>
    <w:rsid w:val="0093359A"/>
    <w:rsid w:val="00966FEF"/>
    <w:rsid w:val="009B0479"/>
    <w:rsid w:val="009D495D"/>
    <w:rsid w:val="009F4C37"/>
    <w:rsid w:val="00A270D0"/>
    <w:rsid w:val="00A4715B"/>
    <w:rsid w:val="00A612E5"/>
    <w:rsid w:val="00A63A0F"/>
    <w:rsid w:val="00AA3BE4"/>
    <w:rsid w:val="00AB6FA5"/>
    <w:rsid w:val="00AD2988"/>
    <w:rsid w:val="00AE0B7B"/>
    <w:rsid w:val="00AE0D7A"/>
    <w:rsid w:val="00AE7259"/>
    <w:rsid w:val="00B34612"/>
    <w:rsid w:val="00B71D21"/>
    <w:rsid w:val="00B807A1"/>
    <w:rsid w:val="00C10DFF"/>
    <w:rsid w:val="00C326C2"/>
    <w:rsid w:val="00C40253"/>
    <w:rsid w:val="00CB10DC"/>
    <w:rsid w:val="00CB2397"/>
    <w:rsid w:val="00CE305F"/>
    <w:rsid w:val="00CE7481"/>
    <w:rsid w:val="00D04EB6"/>
    <w:rsid w:val="00D109F3"/>
    <w:rsid w:val="00D37378"/>
    <w:rsid w:val="00D42AAA"/>
    <w:rsid w:val="00D4700B"/>
    <w:rsid w:val="00D85FBB"/>
    <w:rsid w:val="00D91C87"/>
    <w:rsid w:val="00DA4A13"/>
    <w:rsid w:val="00DF7498"/>
    <w:rsid w:val="00E17497"/>
    <w:rsid w:val="00E225C6"/>
    <w:rsid w:val="00E52496"/>
    <w:rsid w:val="00E71E8E"/>
    <w:rsid w:val="00E845CA"/>
    <w:rsid w:val="00EB1A98"/>
    <w:rsid w:val="00EE15A7"/>
    <w:rsid w:val="00EF4003"/>
    <w:rsid w:val="00F006AE"/>
    <w:rsid w:val="00F053AF"/>
    <w:rsid w:val="00F05C81"/>
    <w:rsid w:val="00F41EC8"/>
    <w:rsid w:val="00F56793"/>
    <w:rsid w:val="00F831D6"/>
    <w:rsid w:val="00F9135C"/>
    <w:rsid w:val="00FA0B7E"/>
    <w:rsid w:val="00FA7698"/>
    <w:rsid w:val="00FB1123"/>
    <w:rsid w:val="00FD7660"/>
    <w:rsid w:val="00FE0930"/>
    <w:rsid w:val="15BE8562"/>
    <w:rsid w:val="35240BC0"/>
    <w:rsid w:val="51452AA9"/>
    <w:rsid w:val="7EFDFB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0707D6"/>
  <w15:docId w15:val="{94A96B4E-4C60-4004-8F2A-546CAEA1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right" w:pos="8640"/>
      </w:tabs>
      <w:jc w:val="both"/>
    </w:pPr>
    <w:rPr>
      <w:rFonts w:ascii="Garamond" w:hAnsi="Garamond"/>
      <w:spacing w:val="-2"/>
      <w:sz w:val="24"/>
    </w:rPr>
  </w:style>
  <w:style w:type="paragraph" w:styleId="Heading1">
    <w:name w:val="heading 1"/>
    <w:basedOn w:val="Normal"/>
    <w:next w:val="BodyText"/>
    <w:qFormat/>
    <w:rsid w:val="00966FEF"/>
    <w:pPr>
      <w:keepNext/>
      <w:keepLines/>
      <w:pageBreakBefore/>
      <w:numPr>
        <w:numId w:val="3"/>
      </w:numPr>
      <w:spacing w:after="700" w:line="360" w:lineRule="auto"/>
      <w:jc w:val="center"/>
      <w:outlineLvl w:val="0"/>
    </w:pPr>
    <w:rPr>
      <w:caps/>
      <w:spacing w:val="10"/>
      <w:kern w:val="28"/>
    </w:rPr>
  </w:style>
  <w:style w:type="paragraph" w:styleId="Heading2">
    <w:name w:val="heading 2"/>
    <w:basedOn w:val="Normal"/>
    <w:next w:val="BodyText"/>
    <w:qFormat/>
    <w:rsid w:val="00966FEF"/>
    <w:pPr>
      <w:keepNext/>
      <w:pageBreakBefore/>
      <w:numPr>
        <w:ilvl w:val="1"/>
        <w:numId w:val="3"/>
      </w:numPr>
      <w:spacing w:after="560"/>
      <w:jc w:val="center"/>
      <w:outlineLvl w:val="1"/>
    </w:pPr>
    <w:rPr>
      <w:i/>
      <w:spacing w:val="70"/>
      <w:sz w:val="22"/>
    </w:rPr>
  </w:style>
  <w:style w:type="paragraph" w:styleId="Heading3">
    <w:name w:val="heading 3"/>
    <w:basedOn w:val="Normal"/>
    <w:next w:val="BodyText"/>
    <w:qFormat/>
    <w:rsid w:val="00966FEF"/>
    <w:pPr>
      <w:keepNext/>
      <w:keepLines/>
      <w:numPr>
        <w:ilvl w:val="2"/>
        <w:numId w:val="3"/>
      </w:numPr>
      <w:spacing w:before="560" w:after="560"/>
      <w:jc w:val="center"/>
      <w:outlineLvl w:val="2"/>
    </w:pPr>
    <w:rPr>
      <w:caps/>
      <w:spacing w:val="2"/>
      <w:kern w:val="28"/>
    </w:rPr>
  </w:style>
  <w:style w:type="paragraph" w:styleId="Heading4">
    <w:name w:val="heading 4"/>
    <w:basedOn w:val="Normal"/>
    <w:next w:val="BodyText"/>
    <w:qFormat/>
    <w:rsid w:val="00966FEF"/>
    <w:pPr>
      <w:keepNext/>
      <w:keepLines/>
      <w:numPr>
        <w:ilvl w:val="3"/>
        <w:numId w:val="3"/>
      </w:numPr>
      <w:spacing w:line="360" w:lineRule="auto"/>
      <w:jc w:val="left"/>
      <w:outlineLvl w:val="3"/>
    </w:pPr>
    <w:rPr>
      <w:b/>
      <w:kern w:val="28"/>
    </w:rPr>
  </w:style>
  <w:style w:type="paragraph" w:styleId="Heading5">
    <w:name w:val="heading 5"/>
    <w:basedOn w:val="Normal"/>
    <w:next w:val="BodyText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i/>
      <w:spacing w:val="0"/>
      <w:kern w:val="28"/>
    </w:rPr>
  </w:style>
  <w:style w:type="paragraph" w:styleId="Heading6">
    <w:name w:val="heading 6"/>
    <w:basedOn w:val="Normal"/>
    <w:next w:val="BodyText"/>
    <w:qFormat/>
    <w:pPr>
      <w:keepNext/>
      <w:numPr>
        <w:ilvl w:val="5"/>
        <w:numId w:val="3"/>
      </w:numPr>
      <w:spacing w:before="120" w:after="80"/>
      <w:jc w:val="center"/>
      <w:outlineLvl w:val="5"/>
    </w:pPr>
    <w:rPr>
      <w:smallCaps/>
      <w:spacing w:val="20"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3"/>
      </w:numPr>
      <w:spacing w:before="80" w:after="60"/>
      <w:outlineLvl w:val="6"/>
    </w:pPr>
    <w:rPr>
      <w:caps/>
      <w:spacing w:val="0"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3"/>
      </w:numPr>
      <w:spacing w:line="360" w:lineRule="auto"/>
      <w:jc w:val="center"/>
      <w:outlineLvl w:val="7"/>
    </w:pPr>
    <w:rPr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3"/>
      </w:numPr>
      <w:spacing w:line="360" w:lineRule="auto"/>
      <w:jc w:val="left"/>
      <w:outlineLvl w:val="8"/>
    </w:pPr>
    <w:rPr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280" w:line="360" w:lineRule="auto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customStyle="1" w:styleId="Author">
    <w:name w:val="Author"/>
    <w:basedOn w:val="BodyText"/>
    <w:pPr>
      <w:spacing w:after="0" w:line="480" w:lineRule="auto"/>
      <w:jc w:val="center"/>
    </w:pPr>
  </w:style>
  <w:style w:type="paragraph" w:styleId="Bibliography">
    <w:name w:val="Bibliography"/>
    <w:basedOn w:val="BodyText"/>
    <w:rsid w:val="00FE0930"/>
    <w:pPr>
      <w:spacing w:after="0" w:line="240" w:lineRule="auto"/>
      <w:ind w:left="360" w:hanging="360"/>
      <w:jc w:val="left"/>
    </w:pPr>
  </w:style>
  <w:style w:type="paragraph" w:styleId="Header">
    <w:name w:val="header"/>
    <w:basedOn w:val="Normal"/>
    <w:rsid w:val="00DA4A13"/>
    <w:pPr>
      <w:tabs>
        <w:tab w:val="center" w:pos="4320"/>
      </w:tabs>
    </w:pPr>
  </w:style>
  <w:style w:type="paragraph" w:customStyle="1" w:styleId="Professor">
    <w:name w:val="Professor"/>
    <w:basedOn w:val="Normal"/>
    <w:rsid w:val="00F006AE"/>
    <w:pPr>
      <w:tabs>
        <w:tab w:val="clear" w:pos="8640"/>
        <w:tab w:val="left" w:pos="5040"/>
      </w:tabs>
      <w:spacing w:after="560"/>
      <w:jc w:val="center"/>
    </w:pPr>
  </w:style>
  <w:style w:type="paragraph" w:styleId="Caption">
    <w:name w:val="caption"/>
    <w:basedOn w:val="Normal"/>
    <w:next w:val="BodyText"/>
    <w:qFormat/>
    <w:pPr>
      <w:spacing w:after="560"/>
      <w:ind w:left="1920" w:right="1920"/>
    </w:pPr>
    <w:rPr>
      <w:spacing w:val="0"/>
      <w:sz w:val="18"/>
    </w:rPr>
  </w:style>
  <w:style w:type="paragraph" w:styleId="Date">
    <w:name w:val="Date"/>
    <w:basedOn w:val="BodyText"/>
    <w:pPr>
      <w:spacing w:after="560"/>
      <w:jc w:val="center"/>
    </w:pPr>
  </w:style>
  <w:style w:type="paragraph" w:customStyle="1" w:styleId="InformationLines">
    <w:name w:val="Information Lines"/>
    <w:basedOn w:val="Normal"/>
    <w:link w:val="InformationLinesChar"/>
    <w:rsid w:val="00217C33"/>
    <w:pPr>
      <w:tabs>
        <w:tab w:val="clear" w:pos="8640"/>
        <w:tab w:val="right" w:leader="underscore" w:pos="7445"/>
      </w:tabs>
      <w:spacing w:line="360" w:lineRule="auto"/>
      <w:ind w:left="1440" w:right="72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</w:tabs>
      <w:jc w:val="center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278B"/>
    <w:pPr>
      <w:pageBreakBefore w:val="0"/>
      <w:tabs>
        <w:tab w:val="clear" w:pos="8640"/>
      </w:tabs>
      <w:spacing w:before="480" w:after="0" w:line="276" w:lineRule="auto"/>
      <w:jc w:val="left"/>
      <w:outlineLvl w:val="9"/>
    </w:pPr>
    <w:rPr>
      <w:rFonts w:ascii="Cambria" w:eastAsia="MS Gothic" w:hAnsi="Cambria"/>
      <w:b/>
      <w:bCs/>
      <w:caps w:val="0"/>
      <w:color w:val="365F91"/>
      <w:spacing w:val="0"/>
      <w:kern w:val="0"/>
      <w:sz w:val="28"/>
      <w:szCs w:val="28"/>
      <w:lang w:eastAsia="ja-JP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rsid w:val="00966FEF"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GlossaryDefinition">
    <w:name w:val="Glossary Definition"/>
    <w:basedOn w:val="BodyText"/>
    <w:pPr>
      <w:spacing w:line="240" w:lineRule="auto"/>
    </w:pPr>
  </w:style>
  <w:style w:type="character" w:customStyle="1" w:styleId="GlossaryEntry">
    <w:name w:val="Glossary Entry"/>
    <w:rPr>
      <w:b/>
    </w:rPr>
  </w:style>
  <w:style w:type="character" w:customStyle="1" w:styleId="ListHeadings">
    <w:name w:val="List Headings"/>
    <w:basedOn w:val="DefaultParagraphFont"/>
    <w:rsid w:val="00966FEF"/>
    <w:rPr>
      <w:i/>
      <w:iCs/>
    </w:rPr>
  </w:style>
  <w:style w:type="paragraph" w:styleId="Index1">
    <w:name w:val="index 1"/>
    <w:basedOn w:val="Normal"/>
    <w:semiHidden/>
    <w:pPr>
      <w:tabs>
        <w:tab w:val="right" w:leader="dot" w:pos="3960"/>
      </w:tabs>
      <w:ind w:left="720" w:hanging="720"/>
      <w:jc w:val="left"/>
    </w:pPr>
    <w:rPr>
      <w:sz w:val="20"/>
    </w:rPr>
  </w:style>
  <w:style w:type="paragraph" w:styleId="Index2">
    <w:name w:val="index 2"/>
    <w:basedOn w:val="Normal"/>
    <w:semiHidden/>
    <w:pPr>
      <w:tabs>
        <w:tab w:val="right" w:leader="dot" w:pos="3960"/>
      </w:tabs>
      <w:ind w:left="900" w:hanging="720"/>
      <w:jc w:val="left"/>
    </w:pPr>
    <w:rPr>
      <w:sz w:val="20"/>
    </w:rPr>
  </w:style>
  <w:style w:type="paragraph" w:styleId="Index3">
    <w:name w:val="index 3"/>
    <w:basedOn w:val="Normal"/>
    <w:semiHidden/>
    <w:pPr>
      <w:tabs>
        <w:tab w:val="right" w:leader="dot" w:pos="3960"/>
      </w:tabs>
      <w:ind w:left="1080" w:hanging="720"/>
    </w:pPr>
    <w:rPr>
      <w:spacing w:val="0"/>
      <w:sz w:val="20"/>
    </w:rPr>
  </w:style>
  <w:style w:type="paragraph" w:styleId="Index4">
    <w:name w:val="index 4"/>
    <w:basedOn w:val="Normal"/>
    <w:semiHidden/>
    <w:pPr>
      <w:tabs>
        <w:tab w:val="right" w:leader="dot" w:pos="3960"/>
      </w:tabs>
      <w:ind w:left="1080" w:hanging="720"/>
    </w:pPr>
    <w:rPr>
      <w:i/>
      <w:spacing w:val="0"/>
      <w:sz w:val="20"/>
    </w:rPr>
  </w:style>
  <w:style w:type="paragraph" w:styleId="Index5">
    <w:name w:val="index 5"/>
    <w:basedOn w:val="Normal"/>
    <w:semiHidden/>
    <w:pPr>
      <w:tabs>
        <w:tab w:val="right" w:leader="dot" w:pos="3960"/>
      </w:tabs>
      <w:ind w:left="1080" w:hanging="720"/>
    </w:pPr>
    <w:rPr>
      <w:i/>
      <w:spacing w:val="0"/>
      <w:sz w:val="20"/>
    </w:rPr>
  </w:style>
  <w:style w:type="paragraph" w:styleId="IndexHeading">
    <w:name w:val="index heading"/>
    <w:basedOn w:val="Normal"/>
    <w:next w:val="Index1"/>
    <w:semiHidden/>
    <w:pPr>
      <w:keepNext/>
      <w:spacing w:before="280"/>
    </w:pPr>
    <w:rPr>
      <w:kern w:val="28"/>
      <w:sz w:val="27"/>
    </w:rPr>
  </w:style>
  <w:style w:type="paragraph" w:styleId="ListNumber">
    <w:name w:val="List Number"/>
    <w:basedOn w:val="Normal"/>
    <w:rsid w:val="00966FEF"/>
    <w:pPr>
      <w:numPr>
        <w:numId w:val="1"/>
      </w:numPr>
      <w:tabs>
        <w:tab w:val="clear" w:pos="8640"/>
        <w:tab w:val="right" w:leader="dot" w:pos="7440"/>
      </w:tabs>
      <w:spacing w:line="360" w:lineRule="auto"/>
    </w:pPr>
  </w:style>
  <w:style w:type="paragraph" w:styleId="MacroText">
    <w:name w:val="macro"/>
    <w:basedOn w:val="BodyText"/>
    <w:semiHidden/>
    <w:pPr>
      <w:spacing w:after="120" w:line="240" w:lineRule="auto"/>
    </w:pPr>
    <w:rPr>
      <w:rFonts w:ascii="Courier New" w:hAnsi="Courier New"/>
    </w:rPr>
  </w:style>
  <w:style w:type="character" w:styleId="PageNumber">
    <w:name w:val="page number"/>
  </w:style>
  <w:style w:type="paragraph" w:styleId="Subtitle">
    <w:name w:val="Subtitle"/>
    <w:basedOn w:val="Title"/>
    <w:next w:val="BodyText"/>
    <w:qFormat/>
    <w:pPr>
      <w:spacing w:after="0" w:line="480" w:lineRule="auto"/>
    </w:pPr>
    <w:rPr>
      <w:caps/>
    </w:rPr>
  </w:style>
  <w:style w:type="paragraph" w:styleId="Title">
    <w:name w:val="Title"/>
    <w:basedOn w:val="Normal"/>
    <w:next w:val="Subtitle"/>
    <w:qFormat/>
    <w:rsid w:val="0077352D"/>
    <w:pPr>
      <w:spacing w:after="280"/>
      <w:jc w:val="center"/>
    </w:pPr>
  </w:style>
  <w:style w:type="paragraph" w:customStyle="1" w:styleId="SubtitleCover">
    <w:name w:val="Subtitle Cover"/>
    <w:basedOn w:val="Normal"/>
    <w:next w:val="BodyText"/>
    <w:pPr>
      <w:keepNext/>
      <w:spacing w:after="560"/>
      <w:ind w:left="1800" w:right="1800"/>
      <w:jc w:val="center"/>
    </w:p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ind w:left="360" w:hanging="360"/>
    </w:p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customStyle="1" w:styleId="TitleCover">
    <w:name w:val="Title Cover"/>
    <w:basedOn w:val="Normal"/>
    <w:next w:val="SubtitleCover"/>
    <w:rsid w:val="00966FEF"/>
    <w:pPr>
      <w:keepNext/>
      <w:keepLines/>
      <w:spacing w:before="780" w:after="420"/>
      <w:ind w:left="1920" w:right="1920"/>
      <w:jc w:val="center"/>
    </w:pPr>
    <w:rPr>
      <w:caps/>
      <w:spacing w:val="5"/>
      <w:kern w:val="28"/>
    </w:rPr>
  </w:style>
  <w:style w:type="paragraph" w:styleId="TOAHeading">
    <w:name w:val="toa heading"/>
    <w:basedOn w:val="Normal"/>
    <w:next w:val="TableofAuthorities"/>
    <w:semiHidden/>
    <w:pPr>
      <w:keepNext/>
      <w:keepLines/>
      <w:spacing w:before="280"/>
      <w:jc w:val="left"/>
    </w:pPr>
    <w:rPr>
      <w:b/>
      <w:kern w:val="28"/>
    </w:rPr>
  </w:style>
  <w:style w:type="paragraph" w:styleId="TOC1">
    <w:name w:val="toc 1"/>
    <w:basedOn w:val="Normal"/>
    <w:autoRedefine/>
    <w:uiPriority w:val="39"/>
    <w:pPr>
      <w:tabs>
        <w:tab w:val="clear" w:pos="8640"/>
        <w:tab w:val="right" w:leader="dot" w:pos="7440"/>
      </w:tabs>
    </w:pPr>
  </w:style>
  <w:style w:type="paragraph" w:styleId="TOC2">
    <w:name w:val="toc 2"/>
    <w:basedOn w:val="Normal"/>
    <w:uiPriority w:val="39"/>
    <w:pPr>
      <w:tabs>
        <w:tab w:val="clear" w:pos="8640"/>
        <w:tab w:val="right" w:leader="dot" w:pos="7440"/>
      </w:tabs>
      <w:ind w:left="360"/>
    </w:pPr>
  </w:style>
  <w:style w:type="paragraph" w:styleId="TOC3">
    <w:name w:val="toc 3"/>
    <w:basedOn w:val="Normal"/>
    <w:uiPriority w:val="39"/>
    <w:pPr>
      <w:tabs>
        <w:tab w:val="right" w:leader="dot" w:pos="8640"/>
      </w:tabs>
      <w:ind w:left="720"/>
    </w:pPr>
  </w:style>
  <w:style w:type="paragraph" w:styleId="TOC4">
    <w:name w:val="toc 4"/>
    <w:basedOn w:val="Normal"/>
    <w:uiPriority w:val="39"/>
    <w:pPr>
      <w:tabs>
        <w:tab w:val="right" w:leader="dot" w:pos="8640"/>
      </w:tabs>
      <w:ind w:left="1080"/>
    </w:pPr>
  </w:style>
  <w:style w:type="paragraph" w:styleId="TOC5">
    <w:name w:val="toc 5"/>
    <w:basedOn w:val="Normal"/>
    <w:semiHidden/>
    <w:pPr>
      <w:tabs>
        <w:tab w:val="right" w:leader="dot" w:pos="8640"/>
      </w:tabs>
      <w:ind w:left="1440"/>
    </w:pPr>
  </w:style>
  <w:style w:type="paragraph" w:customStyle="1" w:styleId="Information">
    <w:name w:val="Information"/>
    <w:basedOn w:val="Normal"/>
    <w:rsid w:val="00B34612"/>
    <w:pPr>
      <w:ind w:right="720"/>
    </w:pPr>
  </w:style>
  <w:style w:type="character" w:customStyle="1" w:styleId="InformationLinesChar">
    <w:name w:val="Information Lines Char"/>
    <w:basedOn w:val="DefaultParagraphFont"/>
    <w:link w:val="InformationLines"/>
    <w:rsid w:val="00217C33"/>
    <w:rPr>
      <w:rFonts w:ascii="Garamond" w:hAnsi="Garamond"/>
      <w:spacing w:val="-2"/>
      <w:sz w:val="24"/>
      <w:lang w:val="en-US" w:eastAsia="en-US" w:bidi="ar-SA"/>
    </w:rPr>
  </w:style>
  <w:style w:type="paragraph" w:customStyle="1" w:styleId="Program">
    <w:name w:val="Program"/>
    <w:basedOn w:val="Normal"/>
    <w:rsid w:val="00217C33"/>
    <w:pPr>
      <w:spacing w:before="280" w:after="560"/>
      <w:ind w:right="720"/>
    </w:pPr>
  </w:style>
  <w:style w:type="character" w:styleId="Hyperlink">
    <w:name w:val="Hyperlink"/>
    <w:uiPriority w:val="99"/>
    <w:unhideWhenUsed/>
    <w:rsid w:val="006F278B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470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4700B"/>
    <w:rPr>
      <w:rFonts w:ascii="Tahoma" w:hAnsi="Tahoma" w:cs="Tahoma"/>
      <w:spacing w:val="-2"/>
      <w:sz w:val="16"/>
      <w:szCs w:val="16"/>
    </w:rPr>
  </w:style>
  <w:style w:type="paragraph" w:styleId="ListParagraph">
    <w:name w:val="List Paragraph"/>
    <w:basedOn w:val="Normal"/>
    <w:uiPriority w:val="34"/>
    <w:qFormat/>
    <w:rsid w:val="002D3C15"/>
    <w:pPr>
      <w:ind w:left="720"/>
      <w:contextualSpacing/>
    </w:pPr>
  </w:style>
  <w:style w:type="paragraph" w:styleId="ListBullet3">
    <w:name w:val="List Bullet 3"/>
    <w:basedOn w:val="Normal"/>
    <w:uiPriority w:val="99"/>
    <w:unhideWhenUsed/>
    <w:rsid w:val="00303A1C"/>
    <w:pPr>
      <w:numPr>
        <w:numId w:val="18"/>
      </w:numPr>
      <w:tabs>
        <w:tab w:val="clear" w:pos="8640"/>
      </w:tabs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pacing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sser.hamad\AppData\Roaming\Microsoft\Templates\Thesis(3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92C57EDF622E489C0A0B0AC9A4895B" ma:contentTypeVersion="3" ma:contentTypeDescription="Create a new document." ma:contentTypeScope="" ma:versionID="fe72731325ad49185e24703ea66cd032">
  <xsd:schema xmlns:xsd="http://www.w3.org/2001/XMLSchema" xmlns:xs="http://www.w3.org/2001/XMLSchema" xmlns:p="http://schemas.microsoft.com/office/2006/metadata/properties" xmlns:ns2="b36777c7-17b8-4007-9fd8-a32e4d00fc83" targetNamespace="http://schemas.microsoft.com/office/2006/metadata/properties" ma:root="true" ma:fieldsID="cf4e95ac70713212d4589f3b936108ab" ns2:_="">
    <xsd:import namespace="b36777c7-17b8-4007-9fd8-a32e4d00fc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777c7-17b8-4007-9fd8-a32e4d00fc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30DC76-E40C-47E3-8B43-966025A525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119E0E-0A99-47FA-8CC8-E7BC3BEC4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6777c7-17b8-4007-9fd8-a32e4d00fc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D00AEC-8837-4123-8D4D-7D75F632AF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99E6CFF-2EA1-476A-B188-74D97C2777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Thesis(3).dot</Template>
  <TotalTime>0</TotalTime>
  <Pages>1</Pages>
  <Words>712</Words>
  <Characters>4065</Characters>
  <Application>Microsoft Office Word</Application>
  <DocSecurity>4</DocSecurity>
  <Lines>33</Lines>
  <Paragraphs>9</Paragraphs>
  <ScaleCrop>false</ScaleCrop>
  <Company>Microsoft Corporation</Company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Hamad</dc:creator>
  <cp:keywords/>
  <cp:lastModifiedBy>REEM ATEF AREF ABU SAMRA'</cp:lastModifiedBy>
  <cp:revision>23</cp:revision>
  <cp:lastPrinted>2017-12-12T11:46:00Z</cp:lastPrinted>
  <dcterms:created xsi:type="dcterms:W3CDTF">2017-12-12T11:40:00Z</dcterms:created>
  <dcterms:modified xsi:type="dcterms:W3CDTF">2026-04-25T21:14:00Z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TC010183631033</vt:lpwstr>
  </property>
  <property fmtid="{D5CDD505-2E9C-101B-9397-08002B2CF9AE}" pid="3" name="ContentTypeId">
    <vt:lpwstr>0x010100F892C57EDF622E489C0A0B0AC9A4895B</vt:lpwstr>
  </property>
</Properties>
</file>